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E31" w:rsidRDefault="009A5EC5" w:rsidP="00793C70">
      <w:pPr>
        <w:pStyle w:val="TitelseiteText"/>
        <w:jc w:val="right"/>
      </w:pPr>
      <w:r>
        <w:rPr>
          <w:noProof/>
        </w:rPr>
        <w:drawing>
          <wp:inline distT="0" distB="0" distL="0" distR="0" wp14:anchorId="6D06861F" wp14:editId="2E545244">
            <wp:extent cx="1675185" cy="765782"/>
            <wp:effectExtent l="19050" t="0" r="1215" b="0"/>
            <wp:docPr id="2" name="Grafik 1" descr="LOGO_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Text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205" cy="7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31" w:rsidRDefault="009F3E31" w:rsidP="009A6B3E">
      <w:pPr>
        <w:pStyle w:val="TitelseiteText"/>
        <w:jc w:val="right"/>
      </w:pPr>
    </w:p>
    <w:p w:rsidR="009F3E31" w:rsidRPr="00712435" w:rsidRDefault="009F3E31" w:rsidP="009F3E31">
      <w:pPr>
        <w:pStyle w:val="TitelseiteText"/>
        <w:rPr>
          <w:rStyle w:val="AngabenzumLehrstuhl"/>
          <w:bCs w:val="0"/>
        </w:rPr>
      </w:pPr>
      <w:r w:rsidRPr="00712435">
        <w:rPr>
          <w:b/>
        </w:rPr>
        <w:t>Philosophische</w:t>
      </w:r>
      <w:r w:rsidRPr="00712435">
        <w:rPr>
          <w:rStyle w:val="AngabenzumLehrstuhl"/>
        </w:rPr>
        <w:t xml:space="preserve"> Fakultät III</w:t>
      </w:r>
    </w:p>
    <w:p w:rsidR="009F3E31" w:rsidRPr="00712435" w:rsidRDefault="009F3E31" w:rsidP="00712435">
      <w:pPr>
        <w:pStyle w:val="TitelseiteText"/>
        <w:rPr>
          <w:rStyle w:val="AngabenzumLehrstuhl"/>
          <w:bCs w:val="0"/>
          <w:sz w:val="22"/>
        </w:rPr>
      </w:pPr>
      <w:r w:rsidRPr="00712435">
        <w:rPr>
          <w:rStyle w:val="AngabenzumLehrstuhl"/>
          <w:bCs w:val="0"/>
          <w:sz w:val="22"/>
        </w:rPr>
        <w:t>Sprach- , Literatur- und Kulturwissenschaften</w:t>
      </w:r>
    </w:p>
    <w:p w:rsidR="009F3E31" w:rsidRPr="00712435" w:rsidRDefault="009F3E31" w:rsidP="00712435">
      <w:pPr>
        <w:pStyle w:val="TitelseiteText"/>
        <w:rPr>
          <w:rStyle w:val="AngabenzumLehrstuhl"/>
          <w:bCs w:val="0"/>
          <w:sz w:val="22"/>
        </w:rPr>
      </w:pPr>
      <w:r w:rsidRPr="00712435">
        <w:rPr>
          <w:rStyle w:val="AngabenzumLehrstuhl"/>
          <w:bCs w:val="0"/>
          <w:sz w:val="22"/>
        </w:rPr>
        <w:t xml:space="preserve">Institut für Information und </w:t>
      </w:r>
      <w:r w:rsidRPr="00F91186">
        <w:rPr>
          <w:rStyle w:val="AngabenzumLehrstuhl"/>
        </w:rPr>
        <w:t>Medien</w:t>
      </w:r>
      <w:r w:rsidRPr="00712435">
        <w:rPr>
          <w:rStyle w:val="AngabenzumLehrstuhl"/>
          <w:bCs w:val="0"/>
          <w:sz w:val="22"/>
        </w:rPr>
        <w:t>, Sprache und Kultur (I:IMSK)</w:t>
      </w:r>
      <w:r w:rsidR="00F91186">
        <w:rPr>
          <w:rStyle w:val="AngabenzumLehrstuhl"/>
          <w:bCs w:val="0"/>
          <w:sz w:val="22"/>
        </w:rPr>
        <w:br/>
        <w:t>L</w:t>
      </w:r>
      <w:r w:rsidR="009810E3">
        <w:rPr>
          <w:rStyle w:val="AngabenzumLehrstuhl"/>
          <w:bCs w:val="0"/>
          <w:sz w:val="22"/>
        </w:rPr>
        <w:t xml:space="preserve">ehrstuhl für Medieninformatik </w:t>
      </w:r>
    </w:p>
    <w:p w:rsidR="009F3E31" w:rsidRDefault="009F3E31" w:rsidP="009F3E31">
      <w:pPr>
        <w:pBdr>
          <w:bottom w:val="single" w:sz="6" w:space="1" w:color="auto"/>
        </w:pBdr>
      </w:pPr>
    </w:p>
    <w:p w:rsidR="009F3E31" w:rsidRDefault="009F3E31" w:rsidP="009F3E31">
      <w:pPr>
        <w:pStyle w:val="TitelseiteText"/>
      </w:pPr>
    </w:p>
    <w:p w:rsidR="008873E3" w:rsidRDefault="008873E3" w:rsidP="009F3E31">
      <w:pPr>
        <w:pStyle w:val="TitelseiteText"/>
      </w:pPr>
    </w:p>
    <w:p w:rsidR="00401EE1" w:rsidRDefault="00401EE1" w:rsidP="009F3E31">
      <w:pPr>
        <w:pStyle w:val="TitelseiteText"/>
      </w:pPr>
      <w:r w:rsidRPr="00401EE1">
        <w:t>Projektseminar Mediengestaltung I: Informationsvisualisierung</w:t>
      </w:r>
    </w:p>
    <w:p w:rsidR="009F3E31" w:rsidRDefault="009F3E31" w:rsidP="009F3E31">
      <w:pPr>
        <w:pStyle w:val="TitelseiteText"/>
      </w:pPr>
      <w:r>
        <w:t xml:space="preserve">Modul: </w:t>
      </w:r>
      <w:r w:rsidR="00401EE1">
        <w:t>MEI-M05</w:t>
      </w:r>
      <w:r w:rsidR="003163C7">
        <w:t>.3</w:t>
      </w:r>
    </w:p>
    <w:p w:rsidR="009F3E31" w:rsidRDefault="007D79AF" w:rsidP="009F3E31">
      <w:pPr>
        <w:pStyle w:val="TitelseiteText"/>
      </w:pPr>
      <w:r>
        <w:t>Sommersemester 201</w:t>
      </w:r>
      <w:r w:rsidR="00401EE1">
        <w:t>7</w:t>
      </w:r>
    </w:p>
    <w:p w:rsidR="009F3E31" w:rsidRDefault="009F3E31" w:rsidP="009F3E31">
      <w:pPr>
        <w:pStyle w:val="TitelseiteText"/>
      </w:pPr>
    </w:p>
    <w:p w:rsidR="008B3D6E" w:rsidRPr="008B3D6E" w:rsidRDefault="008B3D6E" w:rsidP="00AD0D27">
      <w:pPr>
        <w:pStyle w:val="Folgeabsatz"/>
        <w:ind w:firstLine="0"/>
      </w:pPr>
    </w:p>
    <w:p w:rsidR="00AD0D27" w:rsidRDefault="00AD0D27" w:rsidP="00AD0D27">
      <w:pPr>
        <w:pStyle w:val="Titel"/>
      </w:pPr>
      <w:r>
        <w:t>Avengers Events Visualisierung</w:t>
      </w:r>
    </w:p>
    <w:p w:rsidR="00AD0D27" w:rsidRDefault="00AD0D27" w:rsidP="00AD0D27">
      <w:pPr>
        <w:pStyle w:val="Folgeabsatz"/>
      </w:pPr>
    </w:p>
    <w:p w:rsidR="00AD0D27" w:rsidRPr="00AD0D27" w:rsidRDefault="00AD0D27" w:rsidP="00AD0D27">
      <w:pPr>
        <w:pStyle w:val="Folgeabsatz"/>
      </w:pPr>
    </w:p>
    <w:p w:rsidR="009F3E31" w:rsidRDefault="00AD0D27" w:rsidP="009F3E31">
      <w:pPr>
        <w:pStyle w:val="TitelseiteText"/>
      </w:pPr>
      <w:r>
        <w:t>Markus Bosek</w:t>
      </w:r>
    </w:p>
    <w:p w:rsidR="00AD0D27" w:rsidRPr="00034693" w:rsidRDefault="00AD0D27" w:rsidP="00AD0D27">
      <w:pPr>
        <w:pStyle w:val="TitelseiteText"/>
      </w:pPr>
      <w:r w:rsidRPr="00034693">
        <w:t>[Matrikelnummer]</w:t>
      </w:r>
    </w:p>
    <w:p w:rsidR="00AD0D27" w:rsidRDefault="00AD0D27" w:rsidP="00AD0D27">
      <w:pPr>
        <w:pStyle w:val="TitelseiteText"/>
      </w:pPr>
      <w:r>
        <w:t>Medieninformatik, Informationswissenschaft</w:t>
      </w:r>
    </w:p>
    <w:p w:rsidR="00AD0D27" w:rsidRDefault="00AD0D27" w:rsidP="00AD0D27">
      <w:pPr>
        <w:pStyle w:val="TitelseiteText"/>
      </w:pPr>
      <w:r>
        <w:t>? Sem B.A</w:t>
      </w:r>
    </w:p>
    <w:p w:rsidR="00AD0D27" w:rsidRDefault="00AD0D27" w:rsidP="00AD0D27">
      <w:pPr>
        <w:pStyle w:val="TitelseiteText"/>
      </w:pPr>
      <w:r>
        <w:t>Markus.bosek@stud.uni-regensburg.de</w:t>
      </w:r>
    </w:p>
    <w:p w:rsidR="00AD0D27" w:rsidRDefault="00AD0D27" w:rsidP="009F3E31">
      <w:pPr>
        <w:pStyle w:val="TitelseiteText"/>
      </w:pPr>
    </w:p>
    <w:p w:rsidR="009F3E31" w:rsidRPr="00034693" w:rsidRDefault="00AD0D27" w:rsidP="009F3E31">
      <w:pPr>
        <w:pStyle w:val="TitelseiteText"/>
      </w:pPr>
      <w:r>
        <w:t>Svenja Franzes</w:t>
      </w:r>
    </w:p>
    <w:p w:rsidR="009F3E31" w:rsidRPr="00034693" w:rsidRDefault="00CA2C00" w:rsidP="009F3E31">
      <w:pPr>
        <w:pStyle w:val="TitelseiteText"/>
      </w:pPr>
      <w:r>
        <w:t>1739840</w:t>
      </w:r>
    </w:p>
    <w:p w:rsidR="009F3E31" w:rsidRPr="00034693" w:rsidRDefault="00507406" w:rsidP="009F3E31">
      <w:pPr>
        <w:pStyle w:val="TitelseiteText"/>
      </w:pPr>
      <w:r>
        <w:t>Medieninfo</w:t>
      </w:r>
      <w:r w:rsidR="00AD0D27">
        <w:t>rmatik, Kunstgeschichte</w:t>
      </w:r>
    </w:p>
    <w:p w:rsidR="00507406" w:rsidRDefault="00AD0D27" w:rsidP="009F3E31">
      <w:pPr>
        <w:pStyle w:val="TitelseiteText"/>
      </w:pPr>
      <w:r>
        <w:t>6</w:t>
      </w:r>
      <w:r w:rsidR="00507406">
        <w:t>. Sem B.A.</w:t>
      </w:r>
    </w:p>
    <w:p w:rsidR="00507406" w:rsidRPr="00EC013F" w:rsidRDefault="00AD0D27" w:rsidP="00507406">
      <w:pPr>
        <w:pStyle w:val="TitelseiteText"/>
        <w:rPr>
          <w:lang w:val="en-US"/>
        </w:rPr>
      </w:pPr>
      <w:r>
        <w:rPr>
          <w:lang w:val="en-US"/>
        </w:rPr>
        <w:t>Svenja.franzes</w:t>
      </w:r>
      <w:r w:rsidR="00507406">
        <w:rPr>
          <w:lang w:val="en-US"/>
        </w:rPr>
        <w:t>@stud.uni-regensburg.de</w:t>
      </w:r>
    </w:p>
    <w:p w:rsidR="00507406" w:rsidRDefault="00507406" w:rsidP="009F3E31">
      <w:pPr>
        <w:pStyle w:val="TitelseiteText"/>
      </w:pPr>
    </w:p>
    <w:p w:rsidR="00507406" w:rsidRDefault="00507406" w:rsidP="009F3E31">
      <w:pPr>
        <w:pStyle w:val="TitelseiteText"/>
      </w:pPr>
      <w:r>
        <w:t>Kerstin Mondry</w:t>
      </w:r>
    </w:p>
    <w:p w:rsidR="00507406" w:rsidRDefault="00507406" w:rsidP="009F3E31">
      <w:pPr>
        <w:pStyle w:val="TitelseiteText"/>
      </w:pPr>
      <w:r>
        <w:t>1665736</w:t>
      </w:r>
    </w:p>
    <w:p w:rsidR="00507406" w:rsidRPr="00034693" w:rsidRDefault="00507406" w:rsidP="00507406">
      <w:pPr>
        <w:pStyle w:val="TitelseiteText"/>
      </w:pPr>
      <w:r>
        <w:t>Medieninformatik, Informationswissenschaft</w:t>
      </w:r>
    </w:p>
    <w:p w:rsidR="00AD0D27" w:rsidRDefault="00AD0D27" w:rsidP="009F3E31">
      <w:pPr>
        <w:pStyle w:val="TitelseiteText"/>
      </w:pPr>
      <w:r>
        <w:t>7</w:t>
      </w:r>
      <w:r w:rsidR="00507406">
        <w:t>. Sem B.A.</w:t>
      </w:r>
    </w:p>
    <w:p w:rsidR="009F3E31" w:rsidRDefault="00507406" w:rsidP="009F3E31">
      <w:pPr>
        <w:pStyle w:val="TitelseiteText"/>
      </w:pPr>
      <w:r>
        <w:t>Kerstin.mondry@stud.uni-regensburg.de</w:t>
      </w:r>
    </w:p>
    <w:p w:rsidR="00AD0D27" w:rsidRDefault="00AD0D27" w:rsidP="009F3E31">
      <w:pPr>
        <w:pStyle w:val="TitelseiteText"/>
      </w:pPr>
    </w:p>
    <w:p w:rsidR="00AD0D27" w:rsidRDefault="00AD0D27" w:rsidP="009F3E31">
      <w:pPr>
        <w:pStyle w:val="TitelseiteText"/>
      </w:pPr>
      <w:r>
        <w:t>Christian Winkler</w:t>
      </w:r>
    </w:p>
    <w:p w:rsidR="00AD0D27" w:rsidRPr="00034693" w:rsidRDefault="00AD0D27" w:rsidP="00AD0D27">
      <w:pPr>
        <w:pStyle w:val="TitelseiteText"/>
      </w:pPr>
      <w:r w:rsidRPr="00034693">
        <w:t>[Matrikelnummer]</w:t>
      </w:r>
    </w:p>
    <w:p w:rsidR="00AD0D27" w:rsidRDefault="00AD0D27" w:rsidP="00AD0D27">
      <w:pPr>
        <w:pStyle w:val="TitelseiteText"/>
      </w:pPr>
      <w:r>
        <w:t>Medieninformatik, Informationswissenschaft</w:t>
      </w:r>
    </w:p>
    <w:p w:rsidR="00AD0D27" w:rsidRDefault="00AD0D27" w:rsidP="00AD0D27">
      <w:pPr>
        <w:pStyle w:val="TitelseiteText"/>
      </w:pPr>
      <w:r>
        <w:t>? Sem B.A</w:t>
      </w:r>
    </w:p>
    <w:p w:rsidR="00AD0D27" w:rsidRDefault="00AD0D27" w:rsidP="00AD0D27">
      <w:pPr>
        <w:pStyle w:val="TitelseiteText"/>
      </w:pPr>
      <w:r>
        <w:t>Christian.winkler@stud.uni-regensburg.de</w:t>
      </w:r>
    </w:p>
    <w:p w:rsidR="00AD0D27" w:rsidRDefault="00AD0D27" w:rsidP="00AD0D27">
      <w:pPr>
        <w:pStyle w:val="TitelseiteText"/>
      </w:pPr>
    </w:p>
    <w:p w:rsidR="00AD0D27" w:rsidRPr="00034693" w:rsidRDefault="00AD0D27" w:rsidP="00AD0D27">
      <w:pPr>
        <w:pStyle w:val="TitelseiteText"/>
      </w:pPr>
    </w:p>
    <w:p w:rsidR="000147EF" w:rsidRDefault="009F3E31" w:rsidP="00507406">
      <w:pPr>
        <w:pStyle w:val="TitelseiteText"/>
        <w:sectPr w:rsidR="000147EF" w:rsidSect="000147EF">
          <w:headerReference w:type="default" r:id="rId9"/>
          <w:footerReference w:type="default" r:id="rId10"/>
          <w:headerReference w:type="first" r:id="rId11"/>
          <w:pgSz w:w="11906" w:h="16838"/>
          <w:pgMar w:top="1418" w:right="1418" w:bottom="1134" w:left="1985" w:header="709" w:footer="709" w:gutter="0"/>
          <w:cols w:space="708"/>
          <w:docGrid w:linePitch="360"/>
        </w:sectPr>
      </w:pPr>
      <w:r w:rsidRPr="00034693">
        <w:t>Abgege</w:t>
      </w:r>
      <w:r w:rsidR="00AD0D27">
        <w:t>ben am 30.07.2017</w:t>
      </w:r>
    </w:p>
    <w:p w:rsidR="009F3E31" w:rsidRDefault="009A6082" w:rsidP="009A6082">
      <w:pPr>
        <w:pStyle w:val="Inhaltsverzeichnisberschrift"/>
      </w:pPr>
      <w:r>
        <w:lastRenderedPageBreak/>
        <w:t>Inhalt</w:t>
      </w:r>
    </w:p>
    <w:p w:rsidR="009A6082" w:rsidRPr="009A6082" w:rsidRDefault="009A6082" w:rsidP="009A6082">
      <w:pPr>
        <w:rPr>
          <w:lang w:eastAsia="en-US"/>
        </w:rPr>
      </w:pPr>
    </w:p>
    <w:p w:rsidR="00401EE1" w:rsidRDefault="00246EB0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9A6082">
        <w:instrText xml:space="preserve"> TOC \o "1-4" \h \z \u </w:instrText>
      </w:r>
      <w:r>
        <w:fldChar w:fldCharType="separate"/>
      </w:r>
      <w:hyperlink w:anchor="_Toc487792413" w:history="1">
        <w:r w:rsidR="00401EE1" w:rsidRPr="00F951E0">
          <w:rPr>
            <w:rStyle w:val="Hyperlink"/>
            <w:rFonts w:eastAsiaTheme="majorEastAsia"/>
            <w:noProof/>
          </w:rPr>
          <w:t>1</w:t>
        </w:r>
        <w:r w:rsidR="00401EE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01EE1" w:rsidRPr="00F951E0">
          <w:rPr>
            <w:rStyle w:val="Hyperlink"/>
            <w:rFonts w:eastAsiaTheme="majorEastAsia"/>
            <w:noProof/>
          </w:rPr>
          <w:t>Kurzbeschreibung</w:t>
        </w:r>
        <w:r w:rsidR="00401EE1">
          <w:rPr>
            <w:noProof/>
            <w:webHidden/>
          </w:rPr>
          <w:tab/>
        </w:r>
        <w:r w:rsidR="00401EE1">
          <w:rPr>
            <w:noProof/>
            <w:webHidden/>
          </w:rPr>
          <w:fldChar w:fldCharType="begin"/>
        </w:r>
        <w:r w:rsidR="00401EE1">
          <w:rPr>
            <w:noProof/>
            <w:webHidden/>
          </w:rPr>
          <w:instrText xml:space="preserve"> PAGEREF _Toc487792413 \h </w:instrText>
        </w:r>
        <w:r w:rsidR="00401EE1">
          <w:rPr>
            <w:noProof/>
            <w:webHidden/>
          </w:rPr>
        </w:r>
        <w:r w:rsidR="00401EE1">
          <w:rPr>
            <w:noProof/>
            <w:webHidden/>
          </w:rPr>
          <w:fldChar w:fldCharType="separate"/>
        </w:r>
        <w:r w:rsidR="00401EE1">
          <w:rPr>
            <w:noProof/>
            <w:webHidden/>
          </w:rPr>
          <w:t>4</w:t>
        </w:r>
        <w:r w:rsidR="00401EE1">
          <w:rPr>
            <w:noProof/>
            <w:webHidden/>
          </w:rPr>
          <w:fldChar w:fldCharType="end"/>
        </w:r>
      </w:hyperlink>
    </w:p>
    <w:p w:rsidR="00401EE1" w:rsidRDefault="00401EE1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792414" w:history="1">
        <w:r w:rsidRPr="00F951E0">
          <w:rPr>
            <w:rStyle w:val="Hyperlink"/>
            <w:rFonts w:eastAsiaTheme="majorEastAsia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51E0">
          <w:rPr>
            <w:rStyle w:val="Hyperlink"/>
            <w:rFonts w:eastAsiaTheme="majorEastAsia"/>
            <w:noProof/>
          </w:rPr>
          <w:t>Technische Vorrausetzungen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_Toc487792414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01EE1" w:rsidRDefault="00401EE1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792415" w:history="1">
        <w:r w:rsidRPr="00F951E0">
          <w:rPr>
            <w:rStyle w:val="Hyperlink"/>
            <w:rFonts w:eastAsiaTheme="majorEastAsia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51E0">
          <w:rPr>
            <w:rStyle w:val="Hyperlink"/>
            <w:rFonts w:eastAsiaTheme="majorEastAsia"/>
            <w:noProof/>
          </w:rPr>
          <w:t>Problemstellung und Lösungsvorschlag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_Toc487792415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1EE1" w:rsidRDefault="00401EE1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792416" w:history="1">
        <w:r w:rsidRPr="00F951E0">
          <w:rPr>
            <w:rStyle w:val="Hyperlink"/>
            <w:rFonts w:eastAsiaTheme="majorEastAsia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51E0">
          <w:rPr>
            <w:rStyle w:val="Hyperlink"/>
            <w:rFonts w:eastAsiaTheme="majorEastAsia"/>
            <w:noProof/>
          </w:rPr>
          <w:t>Design &amp; Implementierung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_Toc487792416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1EE1" w:rsidRDefault="00401EE1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7792417" w:history="1">
        <w:r w:rsidRPr="00F951E0">
          <w:rPr>
            <w:rStyle w:val="Hyperlink"/>
            <w:rFonts w:eastAsiaTheme="majorEastAsia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951E0">
          <w:rPr>
            <w:rStyle w:val="Hyperlink"/>
            <w:rFonts w:eastAsiaTheme="majorEastAsia"/>
            <w:noProof/>
          </w:rPr>
          <w:t>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_Toc487792417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1EE1" w:rsidRDefault="00401EE1">
      <w:pPr>
        <w:pStyle w:val="Verzeichnis2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87792418" w:history="1">
        <w:r w:rsidRPr="00F951E0">
          <w:rPr>
            <w:rStyle w:val="Hyperlink"/>
            <w:rFonts w:eastAsiaTheme="majorEastAsia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951E0">
          <w:rPr>
            <w:rStyle w:val="Hyperlink"/>
            <w:rFonts w:eastAsiaTheme="majorEastAsia"/>
            <w:noProof/>
          </w:rPr>
          <w:t>Implementierung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_Toc487792418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01EE1" w:rsidRDefault="00401EE1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792419" w:history="1">
        <w:r w:rsidRPr="00F951E0">
          <w:rPr>
            <w:rStyle w:val="Hyperlink"/>
            <w:rFonts w:eastAsiaTheme="majorEastAsia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51E0">
          <w:rPr>
            <w:rStyle w:val="Hyperlink"/>
            <w:rFonts w:eastAsiaTheme="majorEastAsia"/>
            <w:noProof/>
          </w:rPr>
          <w:t>Finaler Zustand und Ausblick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_Toc487792419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1EE1" w:rsidRDefault="00401EE1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7792420" w:history="1">
        <w:r w:rsidRPr="00F951E0">
          <w:rPr>
            <w:rStyle w:val="Hyperlink"/>
            <w:rFonts w:eastAsiaTheme="majorEastAsia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51E0">
          <w:rPr>
            <w:rStyle w:val="Hyperlink"/>
            <w:rFonts w:eastAsiaTheme="majorEastAsia"/>
            <w:noProof/>
          </w:rPr>
          <w:t>Projektmanagement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_Toc487792420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A6082" w:rsidRDefault="00246EB0">
      <w:pPr>
        <w:spacing w:after="200" w:line="276" w:lineRule="auto"/>
        <w:jc w:val="left"/>
        <w:rPr>
          <w:b/>
          <w:sz w:val="28"/>
          <w:lang w:eastAsia="en-US"/>
        </w:rPr>
      </w:pPr>
      <w:r>
        <w:fldChar w:fldCharType="end"/>
      </w:r>
    </w:p>
    <w:p w:rsidR="00070B8E" w:rsidRDefault="00070B8E">
      <w:pPr>
        <w:spacing w:after="200" w:line="276" w:lineRule="auto"/>
        <w:jc w:val="left"/>
        <w:rPr>
          <w:b/>
          <w:sz w:val="28"/>
          <w:lang w:eastAsia="en-US"/>
        </w:rPr>
      </w:pPr>
      <w:r>
        <w:br w:type="page"/>
      </w:r>
    </w:p>
    <w:p w:rsidR="00FA494F" w:rsidRDefault="008873E3" w:rsidP="00816876">
      <w:pPr>
        <w:pStyle w:val="Inhaltsverzeichnisberschrift"/>
      </w:pPr>
      <w:r>
        <w:lastRenderedPageBreak/>
        <w:t>Abbildungen</w:t>
      </w:r>
    </w:p>
    <w:p w:rsidR="00F40D05" w:rsidRDefault="00246EB0">
      <w:pPr>
        <w:pStyle w:val="Abbildungsverzeichni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ja-JP"/>
        </w:rPr>
      </w:pPr>
      <w:r>
        <w:fldChar w:fldCharType="begin"/>
      </w:r>
      <w:r w:rsidR="00FA494F">
        <w:instrText xml:space="preserve"> TOC \h \z \c "Abbildung" </w:instrText>
      </w:r>
      <w:r>
        <w:fldChar w:fldCharType="separate"/>
      </w:r>
      <w:r w:rsidR="00F40D05">
        <w:rPr>
          <w:noProof/>
        </w:rPr>
        <w:t>Abbildung 1: Startbildschirm der Anwendung</w:t>
      </w:r>
      <w:r w:rsidR="00F40D05">
        <w:rPr>
          <w:noProof/>
        </w:rPr>
        <w:tab/>
      </w:r>
      <w:r w:rsidR="00F40D05">
        <w:rPr>
          <w:noProof/>
        </w:rPr>
        <w:fldChar w:fldCharType="begin"/>
      </w:r>
      <w:r w:rsidR="00F40D05">
        <w:rPr>
          <w:noProof/>
        </w:rPr>
        <w:instrText xml:space="preserve"> PAGEREF _Toc269484035 \h </w:instrText>
      </w:r>
      <w:r w:rsidR="00F40D05">
        <w:rPr>
          <w:noProof/>
        </w:rPr>
      </w:r>
      <w:r w:rsidR="00F40D05">
        <w:rPr>
          <w:noProof/>
        </w:rPr>
        <w:fldChar w:fldCharType="separate"/>
      </w:r>
      <w:r w:rsidR="003635A4">
        <w:rPr>
          <w:noProof/>
        </w:rPr>
        <w:t>2</w:t>
      </w:r>
      <w:r w:rsidR="00F40D05">
        <w:rPr>
          <w:noProof/>
        </w:rPr>
        <w:fldChar w:fldCharType="end"/>
      </w:r>
    </w:p>
    <w:p w:rsidR="000147EF" w:rsidRDefault="00246EB0" w:rsidP="000147EF">
      <w:pPr>
        <w:pStyle w:val="Literaturverzeichnis"/>
        <w:sectPr w:rsidR="000147EF" w:rsidSect="000147EF">
          <w:pgSz w:w="11906" w:h="16838"/>
          <w:pgMar w:top="1418" w:right="1418" w:bottom="1134" w:left="1985" w:header="709" w:footer="709" w:gutter="0"/>
          <w:cols w:space="708"/>
          <w:docGrid w:linePitch="360"/>
        </w:sectPr>
      </w:pPr>
      <w:r>
        <w:fldChar w:fldCharType="end"/>
      </w:r>
    </w:p>
    <w:p w:rsidR="00732AF2" w:rsidRDefault="00AC1196" w:rsidP="00FC3A07">
      <w:pPr>
        <w:pStyle w:val="berschrift1"/>
      </w:pPr>
      <w:bookmarkStart w:id="0" w:name="_Toc487792413"/>
      <w:r>
        <w:lastRenderedPageBreak/>
        <w:t>Kurzbeschreibung</w:t>
      </w:r>
      <w:bookmarkEnd w:id="0"/>
    </w:p>
    <w:p w:rsidR="008D5720" w:rsidRDefault="008D5720" w:rsidP="008D5720">
      <w:pPr>
        <w:pStyle w:val="Beschreibung"/>
      </w:pPr>
      <w:r>
        <w:tab/>
      </w:r>
    </w:p>
    <w:p w:rsidR="00AD0D27" w:rsidRPr="00AD0D27" w:rsidRDefault="00AD0D27" w:rsidP="008D5720">
      <w:pPr>
        <w:pStyle w:val="Beschreibung"/>
        <w:rPr>
          <w:i w:val="0"/>
        </w:rPr>
      </w:pPr>
      <w:r>
        <w:rPr>
          <w:i w:val="0"/>
        </w:rPr>
        <w:t xml:space="preserve">Unsere Visualisierung stellt </w:t>
      </w:r>
      <w:r w:rsidR="00401EE1">
        <w:rPr>
          <w:i w:val="0"/>
        </w:rPr>
        <w:t xml:space="preserve">alle Events der Avengers dar und die jeweilige Korrelation mit den einzelnen Helden. </w:t>
      </w:r>
      <w:r w:rsidR="006D208F">
        <w:rPr>
          <w:i w:val="0"/>
        </w:rPr>
        <w:t>Mit Hilfe dieser</w:t>
      </w:r>
      <w:r w:rsidR="006D208F" w:rsidRPr="006D208F">
        <w:rPr>
          <w:i w:val="0"/>
        </w:rPr>
        <w:t xml:space="preserve"> Visualisierung soll der Nutzer einen schnellen Überblick über die Auftritte der Avengers-Helden bekommen.</w:t>
      </w:r>
      <w:r w:rsidR="00697690">
        <w:rPr>
          <w:i w:val="0"/>
        </w:rPr>
        <w:t xml:space="preserve"> </w:t>
      </w:r>
    </w:p>
    <w:p w:rsidR="002F069B" w:rsidRDefault="002F069B" w:rsidP="002F069B">
      <w:pPr>
        <w:pStyle w:val="berschrift1"/>
      </w:pPr>
      <w:bookmarkStart w:id="1" w:name="_Toc487792414"/>
      <w:r>
        <w:lastRenderedPageBreak/>
        <w:t>Technische Vorrausetzungen</w:t>
      </w:r>
      <w:bookmarkEnd w:id="1"/>
      <w:r>
        <w:t xml:space="preserve"> </w:t>
      </w:r>
    </w:p>
    <w:p w:rsidR="00137A79" w:rsidRDefault="00B431C0" w:rsidP="00137A79">
      <w:pPr>
        <w:pStyle w:val="Beschreibung"/>
      </w:pPr>
      <w:r>
        <w:t xml:space="preserve">Nennen und beschreiben Sie in diesem Kapitel die technischen Voraussetzungen die für den Betrieb bzw. die </w:t>
      </w:r>
      <w:r w:rsidR="00FC528B">
        <w:t>Installation</w:t>
      </w:r>
      <w:r>
        <w:t xml:space="preserve"> Ihrer App notwendig sind. </w:t>
      </w:r>
      <w:r w:rsidR="00383BDE">
        <w:t xml:space="preserve">Sie sollten in diesem Kapitel darlegen, welche externen Anwendungen (Server) für die Nutzung Ihrer Applikation nötig sind und </w:t>
      </w:r>
      <w:r w:rsidR="00BF4F48">
        <w:t>wo bzw. wie</w:t>
      </w:r>
      <w:r w:rsidR="00383BDE">
        <w:t xml:space="preserve"> diese </w:t>
      </w:r>
      <w:r w:rsidR="00BF4F48">
        <w:t>heruntergeladen</w:t>
      </w:r>
      <w:r w:rsidR="00383BDE">
        <w:t>, eingerichtet und gestartet werden können.</w:t>
      </w:r>
      <w:r w:rsidR="00FC7C4D">
        <w:t xml:space="preserve"> Mit diesen Informationen muss es möglich sein, Ihre Anwendung in vollem Umfang zu testen und etwaige Abhängigkeiten aufzulösen bzw. notwendige Infrastruktur-Anwendung in Betrieb zu nehmen. Zusätzlich erwähnen Sie hier </w:t>
      </w:r>
      <w:r w:rsidR="001955F5">
        <w:t>externe Bibliotheken und Frameworks, die Sie für die Entwicklung</w:t>
      </w:r>
      <w:r w:rsidR="00DE3952">
        <w:t xml:space="preserve"> Ihrer Anwendung genutzt haben. Geben Sie dabei auch an, für welche Funktionen</w:t>
      </w:r>
      <w:r w:rsidR="00AC1F00">
        <w:t xml:space="preserve"> oder Komponenten die jeweili</w:t>
      </w:r>
      <w:r w:rsidR="00FD12F0">
        <w:t>gen Bibliotheken eingesetzt we</w:t>
      </w:r>
      <w:r w:rsidR="00AC1F00">
        <w:t>rden.</w:t>
      </w:r>
    </w:p>
    <w:p w:rsidR="00663E5E" w:rsidRDefault="00663E5E" w:rsidP="00137A79">
      <w:pPr>
        <w:pStyle w:val="Beschreibung"/>
      </w:pPr>
    </w:p>
    <w:p w:rsidR="00AC1196" w:rsidRDefault="0030393C" w:rsidP="002F069B">
      <w:pPr>
        <w:pStyle w:val="berschrift1"/>
      </w:pPr>
      <w:bookmarkStart w:id="2" w:name="_Toc487792415"/>
      <w:r>
        <w:lastRenderedPageBreak/>
        <w:t>Problemstellung</w:t>
      </w:r>
      <w:r w:rsidR="008C6BD4">
        <w:t xml:space="preserve"> und Lösungsvorschlag</w:t>
      </w:r>
      <w:bookmarkEnd w:id="2"/>
    </w:p>
    <w:p w:rsidR="00137A79" w:rsidRDefault="00AC1F00" w:rsidP="00137A79">
      <w:pPr>
        <w:pStyle w:val="Beschreibung"/>
      </w:pPr>
      <w:r>
        <w:t xml:space="preserve">Beschreiben Sie in diesem Kapitel </w:t>
      </w:r>
      <w:r w:rsidR="00313DF0">
        <w:t>den</w:t>
      </w:r>
      <w:r>
        <w:t xml:space="preserve"> konkrete</w:t>
      </w:r>
      <w:r w:rsidR="001B318A">
        <w:t>n</w:t>
      </w:r>
      <w:r>
        <w:t xml:space="preserve"> </w:t>
      </w:r>
      <w:r w:rsidR="00313DF0">
        <w:t>Anwendungsfall</w:t>
      </w:r>
      <w:r>
        <w:t xml:space="preserve">, </w:t>
      </w:r>
      <w:r w:rsidR="00313DF0">
        <w:t>der</w:t>
      </w:r>
      <w:r>
        <w:t xml:space="preserve"> Ihrer App zu Grunde liegt. Wel</w:t>
      </w:r>
      <w:r w:rsidR="00B43D45">
        <w:t>ches Problem löst Ihre Anwendu</w:t>
      </w:r>
      <w:r w:rsidR="002D4B9E">
        <w:t>ng und in welchem Szenario ist s</w:t>
      </w:r>
      <w:r w:rsidR="00B43D45">
        <w:t>ie einsetzbar? Die</w:t>
      </w:r>
      <w:r w:rsidR="00925EDE">
        <w:t xml:space="preserve">ses Kapitel sollte die Motivation für Ihr Projekt darlegen und </w:t>
      </w:r>
      <w:r w:rsidR="003B5E79">
        <w:t>beschreiben, welche</w:t>
      </w:r>
      <w:r w:rsidR="0017681A">
        <w:t>n</w:t>
      </w:r>
      <w:r w:rsidR="003B5E79">
        <w:t xml:space="preserve"> </w:t>
      </w:r>
      <w:r w:rsidR="0017681A">
        <w:t>grundlegenden</w:t>
      </w:r>
      <w:r w:rsidR="003B5E79">
        <w:t xml:space="preserve"> </w:t>
      </w:r>
      <w:r w:rsidR="0017681A">
        <w:t>Lösungsansatz</w:t>
      </w:r>
      <w:r w:rsidR="003B5E79">
        <w:t xml:space="preserve"> Sie für die gegebene Problemstellung </w:t>
      </w:r>
      <w:r w:rsidR="0017681A">
        <w:t>vorschlagen.</w:t>
      </w:r>
      <w:r w:rsidR="00ED0963">
        <w:t xml:space="preserve"> Achtung: Sollten Sie ein Spiel umsetzten, kann dieses Kapitel möglicherweise schwierig zu formulieren sein. </w:t>
      </w:r>
      <w:r w:rsidR="00E41D4C">
        <w:t>Beschreiben und motivieren Sie in diesem Fall die grundlegende Spielidee.</w:t>
      </w:r>
    </w:p>
    <w:p w:rsidR="00C6187D" w:rsidRDefault="00C6187D" w:rsidP="00137A79">
      <w:pPr>
        <w:pStyle w:val="Beschreibung"/>
      </w:pPr>
    </w:p>
    <w:p w:rsidR="0030393C" w:rsidRDefault="0030393C" w:rsidP="002F069B">
      <w:pPr>
        <w:pStyle w:val="berschrift1"/>
      </w:pPr>
      <w:bookmarkStart w:id="3" w:name="_Toc487792416"/>
      <w:r>
        <w:lastRenderedPageBreak/>
        <w:t>Design &amp; Implementierung</w:t>
      </w:r>
      <w:bookmarkEnd w:id="3"/>
    </w:p>
    <w:p w:rsidR="00832FA5" w:rsidRDefault="00401EE1" w:rsidP="00401EE1">
      <w:pPr>
        <w:pStyle w:val="berschrift2"/>
      </w:pPr>
      <w:bookmarkStart w:id="4" w:name="_Toc487792417"/>
      <w:r>
        <w:t>Design</w:t>
      </w:r>
      <w:bookmarkEnd w:id="4"/>
    </w:p>
    <w:p w:rsidR="005108BC" w:rsidRPr="005108BC" w:rsidRDefault="005108BC" w:rsidP="005108BC">
      <w:pPr>
        <w:pStyle w:val="berschrift3"/>
      </w:pPr>
      <w:r>
        <w:t>Zeitungsartikel</w:t>
      </w:r>
    </w:p>
    <w:p w:rsidR="00141E64" w:rsidRDefault="00141E64" w:rsidP="00141E64">
      <w:r>
        <w:t>Die Webseite ist in Form e</w:t>
      </w:r>
      <w:r w:rsidR="00F61091">
        <w:t>ines Zeitungsartikels au</w:t>
      </w:r>
      <w:r w:rsidR="00B816E0">
        <w:t>fgebaut</w:t>
      </w:r>
      <w:r w:rsidR="000C021F">
        <w:t>.</w:t>
      </w:r>
      <w:r w:rsidR="005108BC">
        <w:t xml:space="preserve"> </w:t>
      </w:r>
    </w:p>
    <w:p w:rsidR="005108BC" w:rsidRDefault="006C5A4B" w:rsidP="005108BC">
      <w:pPr>
        <w:pStyle w:val="Folgeabsatz"/>
        <w:ind w:firstLine="0"/>
      </w:pPr>
      <w:r>
        <w:t xml:space="preserve">Der Zeitungsartikel enthält eine Legende, die das folgende Diagramm erklärt. </w:t>
      </w:r>
    </w:p>
    <w:p w:rsidR="003B52E6" w:rsidRDefault="003B52E6" w:rsidP="005108BC">
      <w:pPr>
        <w:pStyle w:val="Folgeabsatz"/>
        <w:ind w:firstLine="0"/>
      </w:pPr>
      <w:r>
        <w:rPr>
          <w:noProof/>
        </w:rPr>
        <w:drawing>
          <wp:inline distT="0" distB="0" distL="0" distR="0">
            <wp:extent cx="5399405" cy="3254906"/>
            <wp:effectExtent l="0" t="0" r="0" b="3175"/>
            <wp:docPr id="6" name="Grafik 6" descr="C:\Users\koesc_000\AppData\Local\Microsoft\Windows\INetCache\Content.Word\Lege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esc_000\AppData\Local\Microsoft\Windows\INetCache\Content.Word\Legen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2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8BC" w:rsidRDefault="005108BC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Default="005F2633" w:rsidP="005108BC">
      <w:pPr>
        <w:pStyle w:val="Folgeabsatz"/>
      </w:pPr>
    </w:p>
    <w:p w:rsidR="005F2633" w:rsidRPr="005108BC" w:rsidRDefault="005F2633" w:rsidP="005108BC">
      <w:pPr>
        <w:pStyle w:val="Folgeabsatz"/>
      </w:pPr>
    </w:p>
    <w:p w:rsidR="005108BC" w:rsidRPr="005108BC" w:rsidRDefault="005108BC" w:rsidP="005108BC">
      <w:pPr>
        <w:pStyle w:val="berschrift3"/>
      </w:pPr>
      <w:r>
        <w:lastRenderedPageBreak/>
        <w:t>Diagramm</w:t>
      </w:r>
    </w:p>
    <w:p w:rsidR="00697690" w:rsidRDefault="00697690" w:rsidP="00697690">
      <w:r>
        <w:t>Das Diagramm verwendet die Halo-Technik.</w:t>
      </w:r>
    </w:p>
    <w:p w:rsidR="00697690" w:rsidRDefault="00697690" w:rsidP="00697690">
      <w:r>
        <w:t>Der äußere Kreis stellt vers</w:t>
      </w:r>
      <w:r w:rsidR="00DB2452">
        <w:t>chiedene Events der Avengers in unterschiedlichen Farben dar</w:t>
      </w:r>
      <w:r>
        <w:t>. Die</w:t>
      </w:r>
      <w:r w:rsidR="001A2AED">
        <w:t xml:space="preserve"> roten</w:t>
      </w:r>
      <w:r>
        <w:t xml:space="preserve"> Kreise in der Mitte repräsentieren jeweils einen Helden</w:t>
      </w:r>
      <w:r w:rsidR="00141E64">
        <w:t xml:space="preserve"> und ihre Durchmesser stehen in direkter Verbindung mit den korrelierenden Events</w:t>
      </w:r>
      <w:r>
        <w:t>. Die Verbindungen (Linie</w:t>
      </w:r>
      <w:r w:rsidR="001A2AED">
        <w:t>n) zwischen den äußeren Kreisteilen mit den inneren Kreisen</w:t>
      </w:r>
      <w:r>
        <w:t xml:space="preserve"> stellen die Teilnahme des jeweiligen Helden zum entsprechenden Event dar.</w:t>
      </w:r>
    </w:p>
    <w:p w:rsidR="005F2633" w:rsidRPr="005F2633" w:rsidRDefault="005F2633" w:rsidP="005F2633">
      <w:pPr>
        <w:pStyle w:val="Folgeabsatz"/>
        <w:ind w:firstLine="0"/>
      </w:pPr>
      <w:r>
        <w:rPr>
          <w:noProof/>
        </w:rPr>
        <w:drawing>
          <wp:inline distT="0" distB="0" distL="0" distR="0" wp14:anchorId="43F38E44" wp14:editId="71A5A795">
            <wp:extent cx="5399405" cy="5184140"/>
            <wp:effectExtent l="0" t="0" r="0" b="0"/>
            <wp:docPr id="15" name="Grafik 15" descr="C:\Users\koesc_000\AppData\Local\Microsoft\Windows\INetCache\Content.Word\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esc_000\AppData\Local\Microsoft\Windows\INetCache\Content.Word\Diagram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62" w:rsidRPr="00E75C89" w:rsidRDefault="002A5119" w:rsidP="005F2633">
      <w:r>
        <w:t xml:space="preserve">Mit dem Hovern des Mauszeigers über einen </w:t>
      </w:r>
      <w:r w:rsidR="00697690">
        <w:t>der inneren Kreise wird ein kurzer Steckbrief über den jeweiligen Helden dargestellt</w:t>
      </w:r>
      <w:r>
        <w:t>, der Name, Beschreibung, Anzahl Comics und die Anzahl der Events enthält, bei denen der Held aufgetreten ist</w:t>
      </w:r>
      <w:r w:rsidR="00697690">
        <w:t>. Beim Hovern eines Kreises werden</w:t>
      </w:r>
      <w:r>
        <w:t xml:space="preserve"> zudem</w:t>
      </w:r>
      <w:r w:rsidR="00697690">
        <w:t xml:space="preserve"> die restlichen Kreise</w:t>
      </w:r>
      <w:r w:rsidR="00FC07E9">
        <w:t xml:space="preserve"> und alle</w:t>
      </w:r>
      <w:r w:rsidR="00883353">
        <w:t xml:space="preserve"> nicht verbundenen Events</w:t>
      </w:r>
      <w:r w:rsidR="00697690">
        <w:t xml:space="preserve"> in den Hintergrund gesetzt</w:t>
      </w:r>
      <w:r w:rsidR="00883353">
        <w:t>, um diese</w:t>
      </w:r>
      <w:r>
        <w:t xml:space="preserve"> optisch abzusetzen</w:t>
      </w:r>
      <w:r w:rsidR="00A77508">
        <w:t>. Zusätzlich erscheint ein Label</w:t>
      </w:r>
      <w:r w:rsidR="00252152">
        <w:t xml:space="preserve"> mit</w:t>
      </w:r>
      <w:r w:rsidR="00A77508">
        <w:t xml:space="preserve"> dem Namen des Helden </w:t>
      </w:r>
      <w:r w:rsidR="00252152">
        <w:t>über dem Kreis</w:t>
      </w:r>
      <w:r w:rsidR="00697690">
        <w:t>.</w:t>
      </w:r>
      <w:r>
        <w:t xml:space="preserve"> </w:t>
      </w:r>
      <w:bookmarkStart w:id="5" w:name="_GoBack"/>
      <w:bookmarkEnd w:id="5"/>
    </w:p>
    <w:p w:rsidR="0039710C" w:rsidRDefault="0039710C" w:rsidP="0039710C">
      <w:pPr>
        <w:pStyle w:val="berschrift2"/>
      </w:pPr>
      <w:bookmarkStart w:id="6" w:name="_Toc487792418"/>
      <w:r>
        <w:lastRenderedPageBreak/>
        <w:t>Implementierung</w:t>
      </w:r>
      <w:bookmarkEnd w:id="6"/>
    </w:p>
    <w:p w:rsidR="00B20EED" w:rsidRPr="002D71C3" w:rsidRDefault="00B20EED" w:rsidP="002D71C3">
      <w:pPr>
        <w:pStyle w:val="HTMLVorformatiert"/>
        <w:shd w:val="clear" w:color="auto" w:fill="FFFFFF"/>
        <w:spacing w:line="360" w:lineRule="auto"/>
        <w:rPr>
          <w:rFonts w:ascii="Palatino Linotype" w:hAnsi="Palatino Linotype"/>
          <w:color w:val="000000"/>
          <w:sz w:val="22"/>
          <w:szCs w:val="22"/>
        </w:rPr>
      </w:pPr>
    </w:p>
    <w:p w:rsidR="00B20EED" w:rsidRPr="002D71C3" w:rsidRDefault="00B20EED" w:rsidP="002D71C3">
      <w:pPr>
        <w:pStyle w:val="HTMLVorformatiert"/>
        <w:shd w:val="clear" w:color="auto" w:fill="FFFFFF"/>
        <w:spacing w:line="360" w:lineRule="auto"/>
        <w:rPr>
          <w:rFonts w:ascii="Palatino Linotype" w:hAnsi="Palatino Linotype"/>
          <w:color w:val="000000"/>
          <w:sz w:val="22"/>
          <w:szCs w:val="22"/>
        </w:rPr>
      </w:pPr>
    </w:p>
    <w:p w:rsidR="00B20EED" w:rsidRDefault="00B20EED" w:rsidP="00B20EED">
      <w:pPr>
        <w:pStyle w:val="HTMLVorformatiert"/>
        <w:shd w:val="clear" w:color="auto" w:fill="FFFFFF"/>
        <w:rPr>
          <w:color w:val="000000"/>
        </w:rPr>
      </w:pPr>
    </w:p>
    <w:p w:rsidR="00B20EED" w:rsidRDefault="00B20EED" w:rsidP="002C3D1A">
      <w:pPr>
        <w:pStyle w:val="Folgeabsatz"/>
        <w:ind w:firstLine="0"/>
        <w:rPr>
          <w:color w:val="000000"/>
        </w:rPr>
      </w:pPr>
    </w:p>
    <w:p w:rsidR="00BF2E00" w:rsidRDefault="00BF2E00" w:rsidP="002C3D1A">
      <w:pPr>
        <w:pStyle w:val="Folgeabsatz"/>
        <w:ind w:firstLine="0"/>
      </w:pPr>
      <w:r>
        <w:rPr>
          <w:color w:val="000000"/>
        </w:rPr>
        <w:br/>
      </w:r>
    </w:p>
    <w:p w:rsidR="002C3D1A" w:rsidRDefault="002C3D1A" w:rsidP="002C3D1A">
      <w:pPr>
        <w:pStyle w:val="Folgeabsatz"/>
        <w:ind w:firstLine="0"/>
      </w:pPr>
    </w:p>
    <w:p w:rsidR="00741533" w:rsidRPr="00363043" w:rsidRDefault="00741533" w:rsidP="008A5BD4">
      <w:pPr>
        <w:pStyle w:val="Folgeabsatz"/>
        <w:ind w:firstLine="0"/>
      </w:pPr>
    </w:p>
    <w:p w:rsidR="002F069B" w:rsidRDefault="002F069B" w:rsidP="002F069B">
      <w:pPr>
        <w:pStyle w:val="berschrift1"/>
      </w:pPr>
      <w:bookmarkStart w:id="7" w:name="_Toc487792419"/>
      <w:r>
        <w:lastRenderedPageBreak/>
        <w:t>Finaler Zustand und Ausblick</w:t>
      </w:r>
      <w:bookmarkEnd w:id="7"/>
    </w:p>
    <w:p w:rsidR="00137A79" w:rsidRDefault="000A7AF7" w:rsidP="00137A79">
      <w:pPr>
        <w:pStyle w:val="Beschreibung"/>
      </w:pPr>
      <w:r>
        <w:t>Beschreiben Sie kurz den fina</w:t>
      </w:r>
      <w:r w:rsidR="00030E10">
        <w:t>len Zustand Ihrer Anwendung. Er</w:t>
      </w:r>
      <w:r>
        <w:t xml:space="preserve">läutern Sie den implementierten Funktionsumfang und </w:t>
      </w:r>
      <w:r w:rsidR="00030E10">
        <w:t xml:space="preserve">begründen Sie fehlende Features, die in den Anforderungen erwähnt wurden, in der finalen Version jedoch nicht verfügbar sind. </w:t>
      </w:r>
      <w:r w:rsidR="00F75C79">
        <w:t>Überlegen</w:t>
      </w:r>
      <w:r w:rsidR="008C6BD4">
        <w:t xml:space="preserve"> Sie, inwieweit Ihre Anwendung durch zusätzliche Funktionen </w:t>
      </w:r>
      <w:r w:rsidR="003B5E79">
        <w:t xml:space="preserve">sinnvoll erweitert </w:t>
      </w:r>
      <w:r w:rsidR="008C6BD4">
        <w:t>werden könnte</w:t>
      </w:r>
      <w:r w:rsidR="003B5E79">
        <w:t>.</w:t>
      </w:r>
      <w:r w:rsidR="008C6BD4">
        <w:t xml:space="preserve"> </w:t>
      </w:r>
    </w:p>
    <w:p w:rsidR="00BC236C" w:rsidRDefault="00BC236C" w:rsidP="00E41D4C">
      <w:pPr>
        <w:pStyle w:val="Beschreibung"/>
        <w:rPr>
          <w:rFonts w:ascii="Frutiger Next LT W1G Medium" w:eastAsiaTheme="majorEastAsia" w:hAnsi="Frutiger Next LT W1G Medium" w:cstheme="majorBidi"/>
          <w:bCs/>
          <w:i w:val="0"/>
          <w:sz w:val="28"/>
          <w:szCs w:val="28"/>
        </w:rPr>
      </w:pPr>
    </w:p>
    <w:p w:rsidR="00BC236C" w:rsidRDefault="00BC236C" w:rsidP="00F85821">
      <w:pPr>
        <w:pStyle w:val="berschrift1"/>
        <w:rPr>
          <w:i/>
        </w:rPr>
      </w:pPr>
      <w:bookmarkStart w:id="8" w:name="_Toc487792420"/>
      <w:r w:rsidRPr="00BC236C">
        <w:lastRenderedPageBreak/>
        <w:t>Projektmanagement</w:t>
      </w:r>
      <w:bookmarkEnd w:id="8"/>
    </w:p>
    <w:p w:rsidR="000147EF" w:rsidRPr="006D7F42" w:rsidRDefault="00E41D4C" w:rsidP="006D7F42">
      <w:pPr>
        <w:pStyle w:val="Beschreibung"/>
      </w:pPr>
      <w:r>
        <w:t xml:space="preserve">Beschreiben Sie kurz, </w:t>
      </w:r>
      <w:r w:rsidR="007031D7">
        <w:t>wie Sie bezüglich der gruppen</w:t>
      </w:r>
      <w:r w:rsidR="00D37264">
        <w:t>internen Abstimmung vorgegangen sind. Erwähnen Sie Tools und Kommunikationswege, die Sie für</w:t>
      </w:r>
      <w:r w:rsidR="003A34E9">
        <w:t xml:space="preserve"> die Gruppenarbeit eingesetzt haben. Sie können hier auch einen kurzen Überblick über die Arbeitsaufteilung geben und explizit erwähnen, welche Bestandteile von welchen Teammitgliedern umgesetzt wurden.</w:t>
      </w: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p w:rsidR="000147EF" w:rsidRPr="00B55F8D" w:rsidRDefault="000147EF" w:rsidP="000147EF">
      <w:pPr>
        <w:rPr>
          <w:lang w:val="en-US"/>
        </w:rPr>
      </w:pPr>
    </w:p>
    <w:sectPr w:rsidR="000147EF" w:rsidRPr="00B55F8D" w:rsidSect="000147EF">
      <w:headerReference w:type="default" r:id="rId14"/>
      <w:pgSz w:w="11906" w:h="16838"/>
      <w:pgMar w:top="1418" w:right="1418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4F5" w:rsidRDefault="001A54F5" w:rsidP="00793C70">
      <w:pPr>
        <w:spacing w:line="240" w:lineRule="auto"/>
      </w:pPr>
      <w:r>
        <w:separator/>
      </w:r>
    </w:p>
  </w:endnote>
  <w:endnote w:type="continuationSeparator" w:id="0">
    <w:p w:rsidR="001A54F5" w:rsidRDefault="001A54F5" w:rsidP="00793C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Frutiger Next LT W1G Medium">
    <w:altName w:val="Segoe UI Black"/>
    <w:panose1 w:val="00000000000000000000"/>
    <w:charset w:val="00"/>
    <w:family w:val="swiss"/>
    <w:notTrueType/>
    <w:pitch w:val="variable"/>
    <w:sig w:usb0="00000001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rutiger Next LT W1G">
    <w:altName w:val="Corbel"/>
    <w:panose1 w:val="00000000000000000000"/>
    <w:charset w:val="00"/>
    <w:family w:val="swiss"/>
    <w:notTrueType/>
    <w:pitch w:val="variable"/>
    <w:sig w:usb0="00000001" w:usb1="5000205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974555"/>
      <w:docPartObj>
        <w:docPartGallery w:val="Page Numbers (Bottom of Page)"/>
        <w:docPartUnique/>
      </w:docPartObj>
    </w:sdtPr>
    <w:sdtEndPr/>
    <w:sdtContent>
      <w:p w:rsidR="00557F1B" w:rsidRDefault="00557F1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2633">
          <w:rPr>
            <w:noProof/>
          </w:rPr>
          <w:t>8</w:t>
        </w:r>
        <w:r>
          <w:fldChar w:fldCharType="end"/>
        </w:r>
      </w:p>
    </w:sdtContent>
  </w:sdt>
  <w:p w:rsidR="00557F1B" w:rsidRDefault="00557F1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4F5" w:rsidRDefault="001A54F5" w:rsidP="00793C70">
      <w:pPr>
        <w:spacing w:line="240" w:lineRule="auto"/>
      </w:pPr>
      <w:r>
        <w:separator/>
      </w:r>
    </w:p>
  </w:footnote>
  <w:footnote w:type="continuationSeparator" w:id="0">
    <w:p w:rsidR="001A54F5" w:rsidRDefault="001A54F5" w:rsidP="00793C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D05" w:rsidRDefault="00F40D05" w:rsidP="000147EF">
    <w:pPr>
      <w:pStyle w:val="Kopfzeile"/>
      <w:jc w:val="right"/>
    </w:pPr>
  </w:p>
  <w:p w:rsidR="00F40D05" w:rsidRDefault="00F40D05" w:rsidP="000147E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86403"/>
      <w:docPartObj>
        <w:docPartGallery w:val="Page Numbers (Top of Page)"/>
        <w:docPartUnique/>
      </w:docPartObj>
    </w:sdtPr>
    <w:sdtEndPr/>
    <w:sdtContent>
      <w:p w:rsidR="00F40D05" w:rsidRDefault="00F40D05" w:rsidP="000147EF">
        <w:pPr>
          <w:pStyle w:val="Kopfzeile"/>
          <w:pBdr>
            <w:bottom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D05" w:rsidRDefault="00F40D05" w:rsidP="000147EF">
    <w:pPr>
      <w:pStyle w:val="Kopfzeile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E308A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7AAB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C809D3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5287DF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AD8B3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E7454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0366E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35461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950C2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F4A7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85A52"/>
    <w:multiLevelType w:val="hybridMultilevel"/>
    <w:tmpl w:val="7A9C4B3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043DED"/>
    <w:multiLevelType w:val="multilevel"/>
    <w:tmpl w:val="44A62A82"/>
    <w:lvl w:ilvl="0">
      <w:start w:val="1"/>
      <w:numFmt w:val="decimal"/>
      <w:pStyle w:val="berschrift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B072727"/>
    <w:multiLevelType w:val="hybridMultilevel"/>
    <w:tmpl w:val="8460E8EC"/>
    <w:lvl w:ilvl="0" w:tplc="0407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5A4"/>
    <w:rsid w:val="000009FF"/>
    <w:rsid w:val="00006D90"/>
    <w:rsid w:val="00013456"/>
    <w:rsid w:val="000147EF"/>
    <w:rsid w:val="00015865"/>
    <w:rsid w:val="000221F6"/>
    <w:rsid w:val="000247C9"/>
    <w:rsid w:val="00030E10"/>
    <w:rsid w:val="00047B54"/>
    <w:rsid w:val="0005209F"/>
    <w:rsid w:val="00063DDC"/>
    <w:rsid w:val="00070B8E"/>
    <w:rsid w:val="00072C14"/>
    <w:rsid w:val="00074FA9"/>
    <w:rsid w:val="00086AC9"/>
    <w:rsid w:val="000951CC"/>
    <w:rsid w:val="000A7AF7"/>
    <w:rsid w:val="000C021F"/>
    <w:rsid w:val="000C0933"/>
    <w:rsid w:val="000C6D6D"/>
    <w:rsid w:val="000D4DEA"/>
    <w:rsid w:val="000E6647"/>
    <w:rsid w:val="000F76AB"/>
    <w:rsid w:val="00102F09"/>
    <w:rsid w:val="001110B6"/>
    <w:rsid w:val="00116A9F"/>
    <w:rsid w:val="00122A5D"/>
    <w:rsid w:val="00124C31"/>
    <w:rsid w:val="00137A79"/>
    <w:rsid w:val="00141E64"/>
    <w:rsid w:val="00144103"/>
    <w:rsid w:val="001544AE"/>
    <w:rsid w:val="00157356"/>
    <w:rsid w:val="00160AD0"/>
    <w:rsid w:val="0016310C"/>
    <w:rsid w:val="00167B43"/>
    <w:rsid w:val="00173E3D"/>
    <w:rsid w:val="0017681A"/>
    <w:rsid w:val="00180292"/>
    <w:rsid w:val="00184B93"/>
    <w:rsid w:val="001955F5"/>
    <w:rsid w:val="00196E0F"/>
    <w:rsid w:val="001A1456"/>
    <w:rsid w:val="001A2AED"/>
    <w:rsid w:val="001A54F5"/>
    <w:rsid w:val="001B318A"/>
    <w:rsid w:val="001B5308"/>
    <w:rsid w:val="001C4575"/>
    <w:rsid w:val="001C4DE5"/>
    <w:rsid w:val="001D1E46"/>
    <w:rsid w:val="001E250B"/>
    <w:rsid w:val="001E69C2"/>
    <w:rsid w:val="001F036C"/>
    <w:rsid w:val="001F7B1F"/>
    <w:rsid w:val="002032EA"/>
    <w:rsid w:val="00206B1C"/>
    <w:rsid w:val="002070F9"/>
    <w:rsid w:val="00211754"/>
    <w:rsid w:val="00213D5C"/>
    <w:rsid w:val="002176B7"/>
    <w:rsid w:val="002243B8"/>
    <w:rsid w:val="00230410"/>
    <w:rsid w:val="00235E04"/>
    <w:rsid w:val="00246EB0"/>
    <w:rsid w:val="00251720"/>
    <w:rsid w:val="00252152"/>
    <w:rsid w:val="0025729E"/>
    <w:rsid w:val="002629A0"/>
    <w:rsid w:val="00274AF2"/>
    <w:rsid w:val="0028116C"/>
    <w:rsid w:val="00286973"/>
    <w:rsid w:val="002A05F9"/>
    <w:rsid w:val="002A22BE"/>
    <w:rsid w:val="002A5119"/>
    <w:rsid w:val="002B3381"/>
    <w:rsid w:val="002C3D1A"/>
    <w:rsid w:val="002C4FFE"/>
    <w:rsid w:val="002D4B9E"/>
    <w:rsid w:val="002D71C3"/>
    <w:rsid w:val="002E353C"/>
    <w:rsid w:val="002F069B"/>
    <w:rsid w:val="0030393C"/>
    <w:rsid w:val="00305F10"/>
    <w:rsid w:val="00313DF0"/>
    <w:rsid w:val="003163C7"/>
    <w:rsid w:val="00324BA6"/>
    <w:rsid w:val="003553C1"/>
    <w:rsid w:val="00363043"/>
    <w:rsid w:val="003635A4"/>
    <w:rsid w:val="003679F5"/>
    <w:rsid w:val="00374BB9"/>
    <w:rsid w:val="00374E7A"/>
    <w:rsid w:val="00383BDE"/>
    <w:rsid w:val="00385BD2"/>
    <w:rsid w:val="00390DAB"/>
    <w:rsid w:val="0039710C"/>
    <w:rsid w:val="003A2F1A"/>
    <w:rsid w:val="003A34E9"/>
    <w:rsid w:val="003B06B8"/>
    <w:rsid w:val="003B2B2F"/>
    <w:rsid w:val="003B52E6"/>
    <w:rsid w:val="003B5E79"/>
    <w:rsid w:val="003D0A43"/>
    <w:rsid w:val="003E49B8"/>
    <w:rsid w:val="003F0F53"/>
    <w:rsid w:val="003F1A1D"/>
    <w:rsid w:val="003F1FEF"/>
    <w:rsid w:val="003F301F"/>
    <w:rsid w:val="003F76DE"/>
    <w:rsid w:val="0040027E"/>
    <w:rsid w:val="00401EE1"/>
    <w:rsid w:val="00403A81"/>
    <w:rsid w:val="0043438A"/>
    <w:rsid w:val="004437D1"/>
    <w:rsid w:val="004466F8"/>
    <w:rsid w:val="004542F0"/>
    <w:rsid w:val="004572F1"/>
    <w:rsid w:val="0046797B"/>
    <w:rsid w:val="00471FFC"/>
    <w:rsid w:val="00473AAC"/>
    <w:rsid w:val="00487D51"/>
    <w:rsid w:val="00490108"/>
    <w:rsid w:val="0049446C"/>
    <w:rsid w:val="004A1465"/>
    <w:rsid w:val="004A1608"/>
    <w:rsid w:val="004A4296"/>
    <w:rsid w:val="004A6A0F"/>
    <w:rsid w:val="004B0621"/>
    <w:rsid w:val="004D1002"/>
    <w:rsid w:val="004D6B70"/>
    <w:rsid w:val="004E1E54"/>
    <w:rsid w:val="004E67D7"/>
    <w:rsid w:val="004E6B5B"/>
    <w:rsid w:val="004F100C"/>
    <w:rsid w:val="004F4F6F"/>
    <w:rsid w:val="00506F9C"/>
    <w:rsid w:val="00507406"/>
    <w:rsid w:val="005075F0"/>
    <w:rsid w:val="005108BC"/>
    <w:rsid w:val="00511667"/>
    <w:rsid w:val="00513524"/>
    <w:rsid w:val="00513B11"/>
    <w:rsid w:val="00526ACB"/>
    <w:rsid w:val="00543E24"/>
    <w:rsid w:val="005508A1"/>
    <w:rsid w:val="00557F1B"/>
    <w:rsid w:val="00563B53"/>
    <w:rsid w:val="00572F03"/>
    <w:rsid w:val="0058675A"/>
    <w:rsid w:val="00595925"/>
    <w:rsid w:val="005A0E1C"/>
    <w:rsid w:val="005B0237"/>
    <w:rsid w:val="005D451D"/>
    <w:rsid w:val="005E20D8"/>
    <w:rsid w:val="005F2633"/>
    <w:rsid w:val="005F317F"/>
    <w:rsid w:val="005F43E7"/>
    <w:rsid w:val="005F4635"/>
    <w:rsid w:val="0060762F"/>
    <w:rsid w:val="006167B6"/>
    <w:rsid w:val="006457E9"/>
    <w:rsid w:val="00652AF8"/>
    <w:rsid w:val="00663E5E"/>
    <w:rsid w:val="00672459"/>
    <w:rsid w:val="006731AC"/>
    <w:rsid w:val="00680270"/>
    <w:rsid w:val="0068145C"/>
    <w:rsid w:val="006833F4"/>
    <w:rsid w:val="00687B88"/>
    <w:rsid w:val="00697690"/>
    <w:rsid w:val="006A0822"/>
    <w:rsid w:val="006A47AC"/>
    <w:rsid w:val="006A506D"/>
    <w:rsid w:val="006B0684"/>
    <w:rsid w:val="006B4E2C"/>
    <w:rsid w:val="006C5A4B"/>
    <w:rsid w:val="006D208F"/>
    <w:rsid w:val="006D7A56"/>
    <w:rsid w:val="006D7F42"/>
    <w:rsid w:val="006E0BA9"/>
    <w:rsid w:val="006F09DC"/>
    <w:rsid w:val="006F40B1"/>
    <w:rsid w:val="007031D7"/>
    <w:rsid w:val="00712435"/>
    <w:rsid w:val="00712E6A"/>
    <w:rsid w:val="00714ED4"/>
    <w:rsid w:val="007244E1"/>
    <w:rsid w:val="00732AF2"/>
    <w:rsid w:val="00736CEF"/>
    <w:rsid w:val="00741533"/>
    <w:rsid w:val="00742AE3"/>
    <w:rsid w:val="00743B05"/>
    <w:rsid w:val="00752450"/>
    <w:rsid w:val="00760AB3"/>
    <w:rsid w:val="00762B32"/>
    <w:rsid w:val="00773407"/>
    <w:rsid w:val="0077719E"/>
    <w:rsid w:val="00782224"/>
    <w:rsid w:val="00793C70"/>
    <w:rsid w:val="0079437B"/>
    <w:rsid w:val="007948F5"/>
    <w:rsid w:val="007B7EA6"/>
    <w:rsid w:val="007C3BD9"/>
    <w:rsid w:val="007D73D7"/>
    <w:rsid w:val="007D79AF"/>
    <w:rsid w:val="007E1B4F"/>
    <w:rsid w:val="007F2C1C"/>
    <w:rsid w:val="00801FE6"/>
    <w:rsid w:val="0080695E"/>
    <w:rsid w:val="008105B7"/>
    <w:rsid w:val="00811A3E"/>
    <w:rsid w:val="00816876"/>
    <w:rsid w:val="0081791A"/>
    <w:rsid w:val="00832FA5"/>
    <w:rsid w:val="008359C2"/>
    <w:rsid w:val="008416CE"/>
    <w:rsid w:val="00853F08"/>
    <w:rsid w:val="008546B9"/>
    <w:rsid w:val="0086235C"/>
    <w:rsid w:val="00865E46"/>
    <w:rsid w:val="00866191"/>
    <w:rsid w:val="00866EF6"/>
    <w:rsid w:val="00867E7E"/>
    <w:rsid w:val="008714D5"/>
    <w:rsid w:val="008718AC"/>
    <w:rsid w:val="00873B3B"/>
    <w:rsid w:val="00877FEE"/>
    <w:rsid w:val="008830A8"/>
    <w:rsid w:val="00883353"/>
    <w:rsid w:val="008873E3"/>
    <w:rsid w:val="008A5527"/>
    <w:rsid w:val="008A5BD4"/>
    <w:rsid w:val="008B3D6E"/>
    <w:rsid w:val="008C4DB1"/>
    <w:rsid w:val="008C6BD4"/>
    <w:rsid w:val="008D5720"/>
    <w:rsid w:val="008E54E5"/>
    <w:rsid w:val="00921883"/>
    <w:rsid w:val="00925EDE"/>
    <w:rsid w:val="00961A27"/>
    <w:rsid w:val="00964E87"/>
    <w:rsid w:val="009717DC"/>
    <w:rsid w:val="009810E3"/>
    <w:rsid w:val="0098148C"/>
    <w:rsid w:val="009A0603"/>
    <w:rsid w:val="009A376D"/>
    <w:rsid w:val="009A5EC5"/>
    <w:rsid w:val="009A6082"/>
    <w:rsid w:val="009A6B3E"/>
    <w:rsid w:val="009C1925"/>
    <w:rsid w:val="009D5C8A"/>
    <w:rsid w:val="009E2773"/>
    <w:rsid w:val="009E2B24"/>
    <w:rsid w:val="009E5264"/>
    <w:rsid w:val="009F3E31"/>
    <w:rsid w:val="00A12237"/>
    <w:rsid w:val="00A12BED"/>
    <w:rsid w:val="00A22235"/>
    <w:rsid w:val="00A31E67"/>
    <w:rsid w:val="00A37704"/>
    <w:rsid w:val="00A4328F"/>
    <w:rsid w:val="00A4367A"/>
    <w:rsid w:val="00A46AB1"/>
    <w:rsid w:val="00A472AF"/>
    <w:rsid w:val="00A54C9E"/>
    <w:rsid w:val="00A626FC"/>
    <w:rsid w:val="00A7440E"/>
    <w:rsid w:val="00A77508"/>
    <w:rsid w:val="00A777C7"/>
    <w:rsid w:val="00A8458B"/>
    <w:rsid w:val="00A9201B"/>
    <w:rsid w:val="00A94A76"/>
    <w:rsid w:val="00AB7B4A"/>
    <w:rsid w:val="00AC1196"/>
    <w:rsid w:val="00AC1F00"/>
    <w:rsid w:val="00AD0D27"/>
    <w:rsid w:val="00AD2547"/>
    <w:rsid w:val="00AF3500"/>
    <w:rsid w:val="00AF735F"/>
    <w:rsid w:val="00B163E2"/>
    <w:rsid w:val="00B20315"/>
    <w:rsid w:val="00B20EED"/>
    <w:rsid w:val="00B23489"/>
    <w:rsid w:val="00B2356F"/>
    <w:rsid w:val="00B31C26"/>
    <w:rsid w:val="00B37690"/>
    <w:rsid w:val="00B431C0"/>
    <w:rsid w:val="00B43D45"/>
    <w:rsid w:val="00B55F8D"/>
    <w:rsid w:val="00B64D11"/>
    <w:rsid w:val="00B64E96"/>
    <w:rsid w:val="00B72BC9"/>
    <w:rsid w:val="00B77B0E"/>
    <w:rsid w:val="00B816E0"/>
    <w:rsid w:val="00B87936"/>
    <w:rsid w:val="00B936D1"/>
    <w:rsid w:val="00BA0B7B"/>
    <w:rsid w:val="00BB5609"/>
    <w:rsid w:val="00BB58A5"/>
    <w:rsid w:val="00BB6AB5"/>
    <w:rsid w:val="00BB6BE6"/>
    <w:rsid w:val="00BB6EFE"/>
    <w:rsid w:val="00BC236C"/>
    <w:rsid w:val="00BC76C8"/>
    <w:rsid w:val="00BD6885"/>
    <w:rsid w:val="00BE27B5"/>
    <w:rsid w:val="00BE3E8E"/>
    <w:rsid w:val="00BF2E00"/>
    <w:rsid w:val="00BF4F48"/>
    <w:rsid w:val="00C033ED"/>
    <w:rsid w:val="00C052D4"/>
    <w:rsid w:val="00C05857"/>
    <w:rsid w:val="00C10BD2"/>
    <w:rsid w:val="00C2433B"/>
    <w:rsid w:val="00C248A0"/>
    <w:rsid w:val="00C30788"/>
    <w:rsid w:val="00C3093A"/>
    <w:rsid w:val="00C32527"/>
    <w:rsid w:val="00C34D05"/>
    <w:rsid w:val="00C37710"/>
    <w:rsid w:val="00C6187D"/>
    <w:rsid w:val="00C64062"/>
    <w:rsid w:val="00C86D70"/>
    <w:rsid w:val="00CA2C00"/>
    <w:rsid w:val="00CC369D"/>
    <w:rsid w:val="00CD0166"/>
    <w:rsid w:val="00CD7ACF"/>
    <w:rsid w:val="00CE3C4F"/>
    <w:rsid w:val="00CF277D"/>
    <w:rsid w:val="00CF6770"/>
    <w:rsid w:val="00D022F9"/>
    <w:rsid w:val="00D06D35"/>
    <w:rsid w:val="00D11825"/>
    <w:rsid w:val="00D22BDC"/>
    <w:rsid w:val="00D230FC"/>
    <w:rsid w:val="00D27536"/>
    <w:rsid w:val="00D3078B"/>
    <w:rsid w:val="00D3329F"/>
    <w:rsid w:val="00D37264"/>
    <w:rsid w:val="00D47FC2"/>
    <w:rsid w:val="00D55AC2"/>
    <w:rsid w:val="00D66970"/>
    <w:rsid w:val="00D7643A"/>
    <w:rsid w:val="00D9745B"/>
    <w:rsid w:val="00DA76C3"/>
    <w:rsid w:val="00DB2452"/>
    <w:rsid w:val="00DC6488"/>
    <w:rsid w:val="00DC7037"/>
    <w:rsid w:val="00DD26F3"/>
    <w:rsid w:val="00DD5A7F"/>
    <w:rsid w:val="00DD5B71"/>
    <w:rsid w:val="00DE2F4D"/>
    <w:rsid w:val="00DE3952"/>
    <w:rsid w:val="00E03E83"/>
    <w:rsid w:val="00E0604A"/>
    <w:rsid w:val="00E07624"/>
    <w:rsid w:val="00E142AA"/>
    <w:rsid w:val="00E36059"/>
    <w:rsid w:val="00E41D4C"/>
    <w:rsid w:val="00E51355"/>
    <w:rsid w:val="00E54774"/>
    <w:rsid w:val="00E7112A"/>
    <w:rsid w:val="00E736F6"/>
    <w:rsid w:val="00E75C89"/>
    <w:rsid w:val="00E852D6"/>
    <w:rsid w:val="00EA6A84"/>
    <w:rsid w:val="00EB065B"/>
    <w:rsid w:val="00EB4AC3"/>
    <w:rsid w:val="00EC013F"/>
    <w:rsid w:val="00EC3F43"/>
    <w:rsid w:val="00ED0963"/>
    <w:rsid w:val="00EE038F"/>
    <w:rsid w:val="00EE11F6"/>
    <w:rsid w:val="00EE5B62"/>
    <w:rsid w:val="00F02209"/>
    <w:rsid w:val="00F0629A"/>
    <w:rsid w:val="00F16778"/>
    <w:rsid w:val="00F25C5F"/>
    <w:rsid w:val="00F32350"/>
    <w:rsid w:val="00F349A0"/>
    <w:rsid w:val="00F40D05"/>
    <w:rsid w:val="00F424E9"/>
    <w:rsid w:val="00F43764"/>
    <w:rsid w:val="00F520F2"/>
    <w:rsid w:val="00F6044A"/>
    <w:rsid w:val="00F61091"/>
    <w:rsid w:val="00F6643E"/>
    <w:rsid w:val="00F75C79"/>
    <w:rsid w:val="00F76922"/>
    <w:rsid w:val="00F83ABC"/>
    <w:rsid w:val="00F85821"/>
    <w:rsid w:val="00F910CE"/>
    <w:rsid w:val="00F91186"/>
    <w:rsid w:val="00F961F0"/>
    <w:rsid w:val="00F96901"/>
    <w:rsid w:val="00FA0436"/>
    <w:rsid w:val="00FA494F"/>
    <w:rsid w:val="00FA6484"/>
    <w:rsid w:val="00FC07E9"/>
    <w:rsid w:val="00FC3A07"/>
    <w:rsid w:val="00FC528B"/>
    <w:rsid w:val="00FC5559"/>
    <w:rsid w:val="00FC7C4D"/>
    <w:rsid w:val="00FD0B25"/>
    <w:rsid w:val="00FD12F0"/>
    <w:rsid w:val="00FF1DF7"/>
    <w:rsid w:val="00FF55E3"/>
    <w:rsid w:val="00FF5E81"/>
    <w:rsid w:val="00FF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$"/>
  <w14:docId w14:val="51B5FADF"/>
  <w15:docId w15:val="{D59DC384-4A6B-4B33-AA22-C4539EA96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next w:val="Folgeabsatz"/>
    <w:qFormat/>
    <w:rsid w:val="00595925"/>
    <w:pPr>
      <w:spacing w:after="0" w:line="360" w:lineRule="auto"/>
      <w:jc w:val="both"/>
    </w:pPr>
    <w:rPr>
      <w:rFonts w:ascii="Palatino Linotype" w:eastAsia="Times New Roman" w:hAnsi="Palatino Linotype" w:cs="Times New Roman"/>
      <w:szCs w:val="20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60AD0"/>
    <w:pPr>
      <w:keepNext/>
      <w:keepLines/>
      <w:pageBreakBefore/>
      <w:numPr>
        <w:numId w:val="1"/>
      </w:numPr>
      <w:spacing w:before="480"/>
      <w:ind w:left="431" w:hanging="431"/>
      <w:outlineLvl w:val="0"/>
    </w:pPr>
    <w:rPr>
      <w:rFonts w:ascii="Frutiger Next LT W1G Medium" w:eastAsiaTheme="majorEastAsia" w:hAnsi="Frutiger Next LT W1G Medium" w:cstheme="majorBidi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C3A07"/>
    <w:pPr>
      <w:keepNext/>
      <w:keepLines/>
      <w:numPr>
        <w:ilvl w:val="1"/>
        <w:numId w:val="1"/>
      </w:numPr>
      <w:spacing w:before="200"/>
      <w:outlineLvl w:val="1"/>
    </w:pPr>
    <w:rPr>
      <w:rFonts w:ascii="Frutiger Next LT W1G Medium" w:eastAsiaTheme="majorEastAsia" w:hAnsi="Frutiger Next LT W1G Medium" w:cstheme="majorBidi"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D1002"/>
    <w:pPr>
      <w:keepNext/>
      <w:keepLines/>
      <w:numPr>
        <w:ilvl w:val="2"/>
        <w:numId w:val="1"/>
      </w:numPr>
      <w:spacing w:before="200"/>
      <w:outlineLvl w:val="2"/>
    </w:pPr>
    <w:rPr>
      <w:rFonts w:ascii="Frutiger Next LT W1G" w:eastAsiaTheme="majorEastAsia" w:hAnsi="Frutiger Next LT W1G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736F6"/>
    <w:pPr>
      <w:keepNext/>
      <w:keepLines/>
      <w:numPr>
        <w:ilvl w:val="3"/>
        <w:numId w:val="1"/>
      </w:numPr>
      <w:spacing w:before="200"/>
      <w:outlineLvl w:val="3"/>
    </w:pPr>
    <w:rPr>
      <w:rFonts w:ascii="Frutiger Next LT W1G" w:eastAsiaTheme="majorEastAsia" w:hAnsi="Frutiger Next LT W1G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B72BC9"/>
    <w:pPr>
      <w:keepNext/>
      <w:keepLines/>
      <w:spacing w:before="200"/>
      <w:outlineLvl w:val="4"/>
    </w:pPr>
    <w:rPr>
      <w:rFonts w:ascii="Frutiger Next LT W1G" w:eastAsiaTheme="majorEastAsia" w:hAnsi="Frutiger Next LT W1G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ngabenzumLehrstuhl">
    <w:name w:val="Angaben zum Lehrstuhl"/>
    <w:basedOn w:val="Absatz-Standardschriftart"/>
    <w:rsid w:val="009F3E31"/>
    <w:rPr>
      <w:b/>
      <w:bCs/>
      <w:sz w:val="24"/>
    </w:rPr>
  </w:style>
  <w:style w:type="paragraph" w:customStyle="1" w:styleId="TitelseiteText">
    <w:name w:val="Titelseite Text"/>
    <w:basedOn w:val="Standard"/>
    <w:link w:val="TitelseiteTextChar"/>
    <w:qFormat/>
    <w:rsid w:val="00FF5E81"/>
    <w:pPr>
      <w:spacing w:line="240" w:lineRule="auto"/>
      <w:jc w:val="left"/>
    </w:pPr>
    <w:rPr>
      <w:rFonts w:ascii="Frutiger Next LT W1G" w:hAnsi="Frutiger Next LT W1G"/>
    </w:rPr>
  </w:style>
  <w:style w:type="character" w:customStyle="1" w:styleId="TitelseiteTextChar">
    <w:name w:val="Titelseite Text Char"/>
    <w:basedOn w:val="Absatz-Standardschriftart"/>
    <w:link w:val="TitelseiteText"/>
    <w:rsid w:val="00FF5E81"/>
    <w:rPr>
      <w:rFonts w:ascii="Frutiger Next LT W1G" w:eastAsia="Times New Roman" w:hAnsi="Frutiger Next LT W1G" w:cs="Times New Roman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EE038F"/>
    <w:pPr>
      <w:spacing w:before="240" w:after="60"/>
      <w:jc w:val="center"/>
    </w:pPr>
    <w:rPr>
      <w:rFonts w:ascii="Frutiger Next LT W1G Medium" w:hAnsi="Frutiger Next LT W1G Medium"/>
      <w:bCs/>
      <w:kern w:val="28"/>
      <w:sz w:val="36"/>
      <w:szCs w:val="32"/>
    </w:rPr>
  </w:style>
  <w:style w:type="character" w:customStyle="1" w:styleId="TitelZchn">
    <w:name w:val="Titel Zchn"/>
    <w:basedOn w:val="Absatz-Standardschriftart"/>
    <w:link w:val="Titel"/>
    <w:uiPriority w:val="10"/>
    <w:rsid w:val="00EE038F"/>
    <w:rPr>
      <w:rFonts w:ascii="Frutiger Next LT W1G Medium" w:eastAsia="Times New Roman" w:hAnsi="Frutiger Next LT W1G Medium" w:cs="Times New Roman"/>
      <w:bCs/>
      <w:kern w:val="28"/>
      <w:sz w:val="36"/>
      <w:szCs w:val="32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F3E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F3E31"/>
    <w:rPr>
      <w:rFonts w:ascii="Tahoma" w:eastAsia="Times New Roman" w:hAnsi="Tahoma" w:cs="Tahoma"/>
      <w:sz w:val="16"/>
      <w:szCs w:val="16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60AD0"/>
    <w:rPr>
      <w:rFonts w:ascii="Frutiger Next LT W1G Medium" w:eastAsiaTheme="majorEastAsia" w:hAnsi="Frutiger Next LT W1G Medium" w:cstheme="majorBidi"/>
      <w:bCs/>
      <w:sz w:val="28"/>
      <w:szCs w:val="28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C3A07"/>
    <w:rPr>
      <w:rFonts w:ascii="Frutiger Next LT W1G Medium" w:eastAsiaTheme="majorEastAsia" w:hAnsi="Frutiger Next LT W1G Medium" w:cstheme="majorBidi"/>
      <w:bCs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D1002"/>
    <w:rPr>
      <w:rFonts w:ascii="Frutiger Next LT W1G" w:eastAsiaTheme="majorEastAsia" w:hAnsi="Frutiger Next LT W1G" w:cstheme="majorBidi"/>
      <w:b/>
      <w:bCs/>
      <w:szCs w:val="20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736F6"/>
    <w:rPr>
      <w:rFonts w:ascii="Frutiger Next LT W1G" w:eastAsiaTheme="majorEastAsia" w:hAnsi="Frutiger Next LT W1G" w:cstheme="majorBidi"/>
      <w:b/>
      <w:bCs/>
      <w:i/>
      <w:iCs/>
      <w:szCs w:val="20"/>
      <w:lang w:eastAsia="de-DE"/>
    </w:rPr>
  </w:style>
  <w:style w:type="paragraph" w:styleId="Inhaltsverzeichnisberschrift">
    <w:name w:val="TOC Heading"/>
    <w:aliases w:val="Überschrift Verzeichnisse"/>
    <w:basedOn w:val="Standard"/>
    <w:next w:val="Standard"/>
    <w:uiPriority w:val="39"/>
    <w:unhideWhenUsed/>
    <w:qFormat/>
    <w:rsid w:val="00816876"/>
    <w:pPr>
      <w:spacing w:line="276" w:lineRule="auto"/>
      <w:ind w:left="431" w:hanging="431"/>
    </w:pPr>
    <w:rPr>
      <w:rFonts w:ascii="Frutiger Next LT W1G Medium" w:hAnsi="Frutiger Next LT W1G Medium"/>
      <w:sz w:val="28"/>
      <w:lang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A94A76"/>
    <w:pPr>
      <w:tabs>
        <w:tab w:val="left" w:pos="880"/>
        <w:tab w:val="right" w:leader="dot" w:pos="8493"/>
      </w:tabs>
      <w:spacing w:after="100" w:line="240" w:lineRule="auto"/>
    </w:pPr>
    <w:rPr>
      <w:rFonts w:ascii="Frutiger Next LT W1G Medium" w:hAnsi="Frutiger Next LT W1G Medium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A94A76"/>
    <w:pPr>
      <w:spacing w:after="100" w:line="240" w:lineRule="auto"/>
      <w:ind w:left="221"/>
    </w:pPr>
    <w:rPr>
      <w:rFonts w:ascii="Frutiger Next LT W1G" w:hAnsi="Frutiger Next LT W1G"/>
    </w:rPr>
  </w:style>
  <w:style w:type="paragraph" w:styleId="Verzeichnis3">
    <w:name w:val="toc 3"/>
    <w:basedOn w:val="Standard"/>
    <w:next w:val="Standard"/>
    <w:autoRedefine/>
    <w:uiPriority w:val="39"/>
    <w:unhideWhenUsed/>
    <w:rsid w:val="00A94A76"/>
    <w:pPr>
      <w:spacing w:after="100" w:line="240" w:lineRule="auto"/>
      <w:ind w:left="442"/>
    </w:pPr>
    <w:rPr>
      <w:rFonts w:ascii="Frutiger Next LT W1G" w:hAnsi="Frutiger Next LT W1G"/>
    </w:rPr>
  </w:style>
  <w:style w:type="character" w:styleId="Hyperlink">
    <w:name w:val="Hyperlink"/>
    <w:basedOn w:val="Absatz-Standardschriftart"/>
    <w:uiPriority w:val="99"/>
    <w:unhideWhenUsed/>
    <w:rsid w:val="009A6B3E"/>
    <w:rPr>
      <w:color w:val="0000FF" w:themeColor="hyperlink"/>
      <w:u w:val="single"/>
    </w:rPr>
  </w:style>
  <w:style w:type="paragraph" w:customStyle="1" w:styleId="berschrift21">
    <w:name w:val="Überschrift 21"/>
    <w:basedOn w:val="Standard"/>
    <w:rsid w:val="009A6B3E"/>
  </w:style>
  <w:style w:type="paragraph" w:customStyle="1" w:styleId="berschrift31">
    <w:name w:val="Überschrift 31"/>
    <w:basedOn w:val="Standard"/>
    <w:rsid w:val="009A6B3E"/>
  </w:style>
  <w:style w:type="paragraph" w:customStyle="1" w:styleId="berschrift41">
    <w:name w:val="Überschrift 41"/>
    <w:basedOn w:val="Standard"/>
    <w:rsid w:val="009A6B3E"/>
  </w:style>
  <w:style w:type="paragraph" w:customStyle="1" w:styleId="berschrift51">
    <w:name w:val="Überschrift 51"/>
    <w:basedOn w:val="Standard"/>
    <w:rsid w:val="009A6B3E"/>
    <w:pPr>
      <w:numPr>
        <w:ilvl w:val="4"/>
        <w:numId w:val="1"/>
      </w:numPr>
    </w:pPr>
  </w:style>
  <w:style w:type="paragraph" w:customStyle="1" w:styleId="berschrift61">
    <w:name w:val="Überschrift 61"/>
    <w:basedOn w:val="Standard"/>
    <w:rsid w:val="009A6B3E"/>
    <w:pPr>
      <w:numPr>
        <w:ilvl w:val="5"/>
        <w:numId w:val="1"/>
      </w:numPr>
    </w:pPr>
  </w:style>
  <w:style w:type="paragraph" w:customStyle="1" w:styleId="berschrift71">
    <w:name w:val="Überschrift 71"/>
    <w:basedOn w:val="Standard"/>
    <w:rsid w:val="009A6B3E"/>
    <w:pPr>
      <w:numPr>
        <w:ilvl w:val="6"/>
        <w:numId w:val="1"/>
      </w:numPr>
    </w:pPr>
  </w:style>
  <w:style w:type="paragraph" w:customStyle="1" w:styleId="berschrift81">
    <w:name w:val="Überschrift 81"/>
    <w:basedOn w:val="Standard"/>
    <w:rsid w:val="009A6B3E"/>
    <w:pPr>
      <w:numPr>
        <w:ilvl w:val="7"/>
        <w:numId w:val="1"/>
      </w:numPr>
    </w:pPr>
  </w:style>
  <w:style w:type="paragraph" w:customStyle="1" w:styleId="berschrift91">
    <w:name w:val="Überschrift 91"/>
    <w:basedOn w:val="Standard"/>
    <w:rsid w:val="009A6B3E"/>
    <w:pPr>
      <w:numPr>
        <w:ilvl w:val="8"/>
        <w:numId w:val="1"/>
      </w:numPr>
    </w:pPr>
  </w:style>
  <w:style w:type="paragraph" w:styleId="Beschriftung">
    <w:name w:val="caption"/>
    <w:basedOn w:val="Standard"/>
    <w:next w:val="Standard"/>
    <w:uiPriority w:val="35"/>
    <w:unhideWhenUsed/>
    <w:qFormat/>
    <w:rsid w:val="00B72BC9"/>
    <w:pPr>
      <w:spacing w:after="200" w:line="240" w:lineRule="auto"/>
      <w:jc w:val="center"/>
    </w:pPr>
    <w:rPr>
      <w:rFonts w:ascii="Frutiger Next LT W1G" w:hAnsi="Frutiger Next LT W1G"/>
      <w:b/>
      <w:bCs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EC013F"/>
    <w:pPr>
      <w:tabs>
        <w:tab w:val="center" w:pos="4536"/>
        <w:tab w:val="right" w:pos="9072"/>
      </w:tabs>
      <w:spacing w:line="240" w:lineRule="auto"/>
    </w:pPr>
    <w:rPr>
      <w:rFonts w:ascii="Frutiger Next LT W1G" w:hAnsi="Frutiger Next LT W1G"/>
    </w:rPr>
  </w:style>
  <w:style w:type="character" w:customStyle="1" w:styleId="KopfzeileZchn">
    <w:name w:val="Kopfzeile Zchn"/>
    <w:basedOn w:val="Absatz-Standardschriftart"/>
    <w:link w:val="Kopfzeile"/>
    <w:uiPriority w:val="99"/>
    <w:rsid w:val="00EC013F"/>
    <w:rPr>
      <w:rFonts w:ascii="Frutiger Next LT W1G" w:eastAsia="Times New Roman" w:hAnsi="Frutiger Next LT W1G" w:cs="Times New Roman"/>
      <w:szCs w:val="20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793C70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93C70"/>
    <w:rPr>
      <w:rFonts w:ascii="Palatino Linotype" w:eastAsia="Times New Roman" w:hAnsi="Palatino Linotype" w:cs="Times New Roman"/>
      <w:szCs w:val="20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D47FC2"/>
  </w:style>
  <w:style w:type="paragraph" w:styleId="Abbildungsverzeichnis">
    <w:name w:val="table of figures"/>
    <w:basedOn w:val="Standard"/>
    <w:next w:val="Standard"/>
    <w:uiPriority w:val="99"/>
    <w:unhideWhenUsed/>
    <w:rsid w:val="00E54774"/>
    <w:rPr>
      <w:rFonts w:ascii="Frutiger Next LT W1G" w:hAnsi="Frutiger Next LT W1G"/>
    </w:rPr>
  </w:style>
  <w:style w:type="paragraph" w:styleId="Verzeichnis4">
    <w:name w:val="toc 4"/>
    <w:basedOn w:val="Standard"/>
    <w:next w:val="Standard"/>
    <w:autoRedefine/>
    <w:uiPriority w:val="39"/>
    <w:unhideWhenUsed/>
    <w:rsid w:val="00A94A76"/>
    <w:pPr>
      <w:spacing w:after="100" w:line="240" w:lineRule="auto"/>
      <w:ind w:left="658"/>
    </w:pPr>
    <w:rPr>
      <w:rFonts w:ascii="Frutiger Next LT W1G" w:hAnsi="Frutiger Next LT W1G"/>
      <w:i/>
    </w:rPr>
  </w:style>
  <w:style w:type="character" w:styleId="Hervorhebung">
    <w:name w:val="Emphasis"/>
    <w:basedOn w:val="Absatz-Standardschriftart"/>
    <w:uiPriority w:val="20"/>
    <w:rsid w:val="00070B8E"/>
    <w:rPr>
      <w:i/>
      <w:iCs/>
    </w:rPr>
  </w:style>
  <w:style w:type="paragraph" w:customStyle="1" w:styleId="LiteraturverzeichnisEintrge">
    <w:name w:val="Literaturverzeichnis Einträge"/>
    <w:basedOn w:val="Standard"/>
    <w:link w:val="LiteraturverzeichnisEintrgeZchn"/>
    <w:rsid w:val="009A0603"/>
    <w:pPr>
      <w:spacing w:line="240" w:lineRule="auto"/>
      <w:ind w:left="397" w:hanging="397"/>
      <w:jc w:val="left"/>
    </w:pPr>
    <w:rPr>
      <w:lang w:val="en-US"/>
    </w:rPr>
  </w:style>
  <w:style w:type="character" w:customStyle="1" w:styleId="LiteraturverzeichnisEintrgeZchn">
    <w:name w:val="Literaturverzeichnis Einträge Zchn"/>
    <w:basedOn w:val="Absatz-Standardschriftart"/>
    <w:link w:val="LiteraturverzeichnisEintrge"/>
    <w:rsid w:val="009A0603"/>
    <w:rPr>
      <w:rFonts w:ascii="Palatino Linotype" w:eastAsia="Times New Roman" w:hAnsi="Palatino Linotype" w:cs="Times New Roman"/>
      <w:szCs w:val="20"/>
      <w:lang w:val="en-US" w:eastAsia="de-DE"/>
    </w:rPr>
  </w:style>
  <w:style w:type="table" w:styleId="Tabellenraster">
    <w:name w:val="Table Grid"/>
    <w:basedOn w:val="NormaleTabelle"/>
    <w:uiPriority w:val="59"/>
    <w:rsid w:val="00EC01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bildung">
    <w:name w:val="Abbildung"/>
    <w:basedOn w:val="Standard"/>
    <w:qFormat/>
    <w:rsid w:val="00595925"/>
    <w:pPr>
      <w:spacing w:before="240"/>
      <w:jc w:val="center"/>
    </w:pPr>
    <w:rPr>
      <w:noProof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72BC9"/>
    <w:rPr>
      <w:rFonts w:ascii="Frutiger Next LT W1G" w:eastAsiaTheme="majorEastAsia" w:hAnsi="Frutiger Next LT W1G" w:cstheme="majorBidi"/>
      <w:color w:val="243F60" w:themeColor="accent1" w:themeShade="7F"/>
      <w:szCs w:val="20"/>
      <w:lang w:eastAsia="de-DE"/>
    </w:rPr>
  </w:style>
  <w:style w:type="paragraph" w:customStyle="1" w:styleId="Folgeabsatz">
    <w:name w:val="Folgeabsatz"/>
    <w:basedOn w:val="Standard"/>
    <w:link w:val="FolgeabsatzZchn"/>
    <w:qFormat/>
    <w:rsid w:val="00595925"/>
    <w:pPr>
      <w:ind w:firstLine="397"/>
    </w:pPr>
  </w:style>
  <w:style w:type="character" w:customStyle="1" w:styleId="FolgeabsatzZchn">
    <w:name w:val="Folgeabsatz Zchn"/>
    <w:basedOn w:val="Absatz-Standardschriftart"/>
    <w:link w:val="Folgeabsatz"/>
    <w:rsid w:val="00595925"/>
    <w:rPr>
      <w:rFonts w:ascii="Palatino Linotype" w:eastAsia="Times New Roman" w:hAnsi="Palatino Linotype" w:cs="Times New Roman"/>
      <w:szCs w:val="20"/>
      <w:lang w:eastAsia="de-DE"/>
    </w:rPr>
  </w:style>
  <w:style w:type="paragraph" w:styleId="Listenabsatz">
    <w:name w:val="List Paragraph"/>
    <w:basedOn w:val="Standard"/>
    <w:uiPriority w:val="34"/>
    <w:rsid w:val="0040027E"/>
    <w:pPr>
      <w:ind w:left="720"/>
      <w:contextualSpacing/>
    </w:pPr>
  </w:style>
  <w:style w:type="paragraph" w:customStyle="1" w:styleId="Beschreibung">
    <w:name w:val="Beschreibung"/>
    <w:basedOn w:val="Standard"/>
    <w:qFormat/>
    <w:rsid w:val="008D5720"/>
    <w:pPr>
      <w:spacing w:line="240" w:lineRule="auto"/>
    </w:pPr>
    <w:rPr>
      <w:i/>
    </w:rPr>
  </w:style>
  <w:style w:type="paragraph" w:styleId="Funotentext">
    <w:name w:val="footnote text"/>
    <w:basedOn w:val="Standard"/>
    <w:link w:val="FunotentextZchn"/>
    <w:uiPriority w:val="99"/>
    <w:unhideWhenUsed/>
    <w:rsid w:val="005E20D8"/>
    <w:pPr>
      <w:spacing w:line="240" w:lineRule="auto"/>
    </w:pPr>
    <w:rPr>
      <w:sz w:val="24"/>
      <w:szCs w:val="24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5E20D8"/>
    <w:rPr>
      <w:rFonts w:ascii="Palatino Linotype" w:eastAsia="Times New Roman" w:hAnsi="Palatino Linotype" w:cs="Times New Roman"/>
      <w:sz w:val="24"/>
      <w:szCs w:val="24"/>
      <w:lang w:eastAsia="de-DE"/>
    </w:rPr>
  </w:style>
  <w:style w:type="character" w:styleId="Funotenzeichen">
    <w:name w:val="footnote reference"/>
    <w:basedOn w:val="Absatz-Standardschriftart"/>
    <w:uiPriority w:val="99"/>
    <w:unhideWhenUsed/>
    <w:rsid w:val="005E20D8"/>
    <w:rPr>
      <w:vertAlign w:val="superscrip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3630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363043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Erwhnung">
    <w:name w:val="Mention"/>
    <w:basedOn w:val="Absatz-Standardschriftart"/>
    <w:uiPriority w:val="99"/>
    <w:semiHidden/>
    <w:unhideWhenUsed/>
    <w:rsid w:val="00AD0D2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Lehre\SS16\Android-Vorlesung\Templates-MME-und-Android\Formatvorlage_Android_SS14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4A5AD4-74B3-44AB-8EE6-D7842F83C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Formatvorlage_Android_SS14.dotx</Template>
  <TotalTime>0</TotalTime>
  <Pages>11</Pages>
  <Words>712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Regensburg</Company>
  <LinksUpToDate>false</LinksUpToDate>
  <CharactersWithSpaces>5191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Rechenzentrum</dc:creator>
  <cp:lastModifiedBy>Kerstin Mondry</cp:lastModifiedBy>
  <cp:revision>17</cp:revision>
  <cp:lastPrinted>2014-08-12T14:45:00Z</cp:lastPrinted>
  <dcterms:created xsi:type="dcterms:W3CDTF">2017-07-14T08:46:00Z</dcterms:created>
  <dcterms:modified xsi:type="dcterms:W3CDTF">2017-07-14T09:25:00Z</dcterms:modified>
</cp:coreProperties>
</file>